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B30F7" w14:textId="0D2DA796" w:rsidR="00E92562" w:rsidRDefault="00C73D58" w:rsidP="00E96B17">
      <w:pPr>
        <w:rPr>
          <w:rFonts w:cstheme="minorHAnsi"/>
          <w:b/>
          <w:u w:val="single"/>
        </w:rPr>
      </w:pPr>
      <w:r>
        <w:rPr>
          <w:noProof/>
        </w:rPr>
        <w:drawing>
          <wp:inline distT="0" distB="0" distL="0" distR="0" wp14:anchorId="3536C08E" wp14:editId="45253F09">
            <wp:extent cx="1885950" cy="400050"/>
            <wp:effectExtent l="0" t="0" r="0" b="0"/>
            <wp:docPr id="3" name="Resim 3" descr="ozkaraaslan-filo-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zkaraaslan-filo-log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85950" cy="400050"/>
                    </a:xfrm>
                    <a:prstGeom prst="rect">
                      <a:avLst/>
                    </a:prstGeom>
                    <a:noFill/>
                    <a:ln>
                      <a:noFill/>
                    </a:ln>
                  </pic:spPr>
                </pic:pic>
              </a:graphicData>
            </a:graphic>
          </wp:inline>
        </w:drawing>
      </w:r>
      <w:r w:rsidR="00A51523">
        <w:rPr>
          <w:rFonts w:cstheme="minorHAnsi"/>
          <w:noProof/>
        </w:rPr>
        <w:t xml:space="preserve">   </w:t>
      </w:r>
      <w:r w:rsidR="00A51523">
        <w:rPr>
          <w:rFonts w:cstheme="minorHAnsi"/>
          <w:noProof/>
        </w:rPr>
        <w:tab/>
      </w:r>
      <w:r w:rsidR="00A51523">
        <w:rPr>
          <w:rFonts w:cstheme="minorHAnsi"/>
          <w:noProof/>
        </w:rPr>
        <w:tab/>
      </w:r>
      <w:r w:rsidR="00A51523">
        <w:rPr>
          <w:rFonts w:cstheme="minorHAnsi"/>
          <w:noProof/>
        </w:rPr>
        <w:tab/>
      </w:r>
      <w:r w:rsidR="00E92562">
        <w:rPr>
          <w:rFonts w:cstheme="minorHAnsi"/>
          <w:noProof/>
        </w:rPr>
        <w:t xml:space="preserve">              </w:t>
      </w:r>
      <w:r>
        <w:rPr>
          <w:rFonts w:cstheme="minorHAnsi"/>
          <w:noProof/>
        </w:rPr>
        <w:tab/>
      </w:r>
      <w:r>
        <w:rPr>
          <w:rFonts w:cstheme="minorHAnsi"/>
          <w:noProof/>
        </w:rPr>
        <w:tab/>
      </w:r>
      <w:r>
        <w:rPr>
          <w:rFonts w:cstheme="minorHAnsi"/>
          <w:noProof/>
        </w:rPr>
        <w:tab/>
      </w:r>
      <w:r w:rsidR="005B431D">
        <w:rPr>
          <w:rFonts w:cstheme="minorHAnsi"/>
          <w:noProof/>
        </w:rPr>
        <w:t xml:space="preserve">       </w:t>
      </w:r>
      <w:r w:rsidR="00E92562">
        <w:rPr>
          <w:rFonts w:cstheme="minorHAnsi"/>
          <w:noProof/>
        </w:rPr>
        <w:t xml:space="preserve"> </w:t>
      </w:r>
      <w:r w:rsidR="00A51523">
        <w:rPr>
          <w:rFonts w:cstheme="minorHAnsi"/>
          <w:noProof/>
        </w:rPr>
        <w:t xml:space="preserve"> </w:t>
      </w:r>
      <w:r w:rsidR="001164A6" w:rsidRPr="00AC495C">
        <w:rPr>
          <w:rFonts w:cstheme="minorHAnsi"/>
          <w:noProof/>
        </w:rPr>
        <w:drawing>
          <wp:inline distT="0" distB="0" distL="0" distR="0" wp14:anchorId="3572C0DD" wp14:editId="6D779673">
            <wp:extent cx="847725" cy="552450"/>
            <wp:effectExtent l="0" t="0" r="9525" b="0"/>
            <wp:docPr id="2" name="Resim 2" descr="C:\Users\user\AppData\Local\Microsoft\Windows\INetCache\Content.Word\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AppData\Local\Microsoft\Windows\INetCache\Content.Word\images.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28065" cy="604806"/>
                    </a:xfrm>
                    <a:prstGeom prst="rect">
                      <a:avLst/>
                    </a:prstGeom>
                    <a:noFill/>
                    <a:ln>
                      <a:noFill/>
                    </a:ln>
                  </pic:spPr>
                </pic:pic>
              </a:graphicData>
            </a:graphic>
          </wp:inline>
        </w:drawing>
      </w:r>
      <w:r w:rsidR="00CF35BB">
        <w:rPr>
          <w:rFonts w:cstheme="minorHAnsi"/>
          <w:noProof/>
        </w:rPr>
        <w:br/>
      </w:r>
    </w:p>
    <w:p w14:paraId="7B54BE8D" w14:textId="16F7DD64" w:rsidR="00EA2161" w:rsidRPr="00AC495C" w:rsidRDefault="00B10145" w:rsidP="00E96B17">
      <w:pPr>
        <w:rPr>
          <w:rFonts w:cstheme="minorHAnsi"/>
          <w:b/>
        </w:rPr>
      </w:pPr>
      <w:proofErr w:type="gramStart"/>
      <w:r w:rsidRPr="00AC495C">
        <w:rPr>
          <w:rFonts w:cstheme="minorHAnsi"/>
          <w:b/>
          <w:u w:val="single"/>
        </w:rPr>
        <w:t>FİRMA</w:t>
      </w:r>
      <w:r w:rsidR="00A717E0">
        <w:rPr>
          <w:rFonts w:cstheme="minorHAnsi"/>
          <w:b/>
        </w:rPr>
        <w:t xml:space="preserve"> :</w:t>
      </w:r>
      <w:proofErr w:type="gramEnd"/>
      <w:r w:rsidR="00531E18" w:rsidRPr="00531E18">
        <w:t xml:space="preserve"> </w:t>
      </w:r>
      <w:proofErr w:type="gramStart"/>
      <w:r w:rsidR="00873182" w:rsidRPr="00873182">
        <w:rPr>
          <w:b/>
          <w:bCs/>
          <w:sz w:val="28"/>
          <w:szCs w:val="28"/>
        </w:rPr>
        <w:t xml:space="preserve">{{ </w:t>
      </w:r>
      <w:proofErr w:type="spellStart"/>
      <w:r w:rsidR="00873182" w:rsidRPr="00873182">
        <w:rPr>
          <w:b/>
          <w:bCs/>
          <w:sz w:val="28"/>
          <w:szCs w:val="28"/>
        </w:rPr>
        <w:t>firma</w:t>
      </w:r>
      <w:proofErr w:type="gramEnd"/>
      <w:r w:rsidR="00873182" w:rsidRPr="00873182">
        <w:rPr>
          <w:b/>
          <w:bCs/>
          <w:sz w:val="28"/>
          <w:szCs w:val="28"/>
        </w:rPr>
        <w:t>_</w:t>
      </w:r>
      <w:proofErr w:type="gramStart"/>
      <w:r w:rsidR="00873182" w:rsidRPr="00873182">
        <w:rPr>
          <w:b/>
          <w:bCs/>
          <w:sz w:val="28"/>
          <w:szCs w:val="28"/>
        </w:rPr>
        <w:t>adi</w:t>
      </w:r>
      <w:proofErr w:type="spellEnd"/>
      <w:r w:rsidR="00873182" w:rsidRPr="00873182">
        <w:rPr>
          <w:b/>
          <w:bCs/>
          <w:sz w:val="28"/>
          <w:szCs w:val="28"/>
        </w:rPr>
        <w:t xml:space="preserve"> }}</w:t>
      </w:r>
      <w:r w:rsidR="00E42A13" w:rsidRPr="00873182">
        <w:rPr>
          <w:rFonts w:cstheme="minorHAnsi"/>
          <w:b/>
          <w:bCs/>
          <w:sz w:val="28"/>
          <w:szCs w:val="28"/>
        </w:rPr>
        <w:tab/>
      </w:r>
      <w:proofErr w:type="gramEnd"/>
      <w:r w:rsidR="00B24CA4">
        <w:rPr>
          <w:rFonts w:cstheme="minorHAnsi"/>
          <w:b/>
        </w:rPr>
        <w:tab/>
      </w:r>
      <w:r w:rsidR="00AB140C">
        <w:rPr>
          <w:rFonts w:cstheme="minorHAnsi"/>
          <w:b/>
        </w:rPr>
        <w:tab/>
      </w:r>
      <w:r w:rsidR="00F820BD">
        <w:rPr>
          <w:rFonts w:cstheme="minorHAnsi"/>
          <w:b/>
        </w:rPr>
        <w:tab/>
      </w:r>
      <w:r w:rsidR="00F820BD">
        <w:rPr>
          <w:rFonts w:cstheme="minorHAnsi"/>
          <w:b/>
        </w:rPr>
        <w:tab/>
      </w:r>
      <w:r w:rsidR="00F820BD">
        <w:rPr>
          <w:rFonts w:cstheme="minorHAnsi"/>
          <w:b/>
        </w:rPr>
        <w:tab/>
      </w:r>
      <w:proofErr w:type="gramStart"/>
      <w:r w:rsidR="00C203B8" w:rsidRPr="005D47EC">
        <w:rPr>
          <w:b/>
          <w:bCs/>
          <w:sz w:val="24"/>
          <w:szCs w:val="24"/>
        </w:rPr>
        <w:t>{{ tarih</w:t>
      </w:r>
      <w:proofErr w:type="gramEnd"/>
      <w:r w:rsidR="00C203B8" w:rsidRPr="005D47EC">
        <w:rPr>
          <w:b/>
          <w:bCs/>
          <w:sz w:val="24"/>
          <w:szCs w:val="24"/>
        </w:rPr>
        <w:t xml:space="preserve"> }}</w:t>
      </w:r>
      <w:r w:rsidR="00F820BD">
        <w:rPr>
          <w:rFonts w:cstheme="minorHAnsi"/>
          <w:b/>
        </w:rPr>
        <w:tab/>
      </w:r>
      <w:r w:rsidR="00F820BD">
        <w:rPr>
          <w:rFonts w:cstheme="minorHAnsi"/>
          <w:b/>
        </w:rPr>
        <w:tab/>
      </w:r>
      <w:r w:rsidR="00F820BD">
        <w:rPr>
          <w:rFonts w:cstheme="minorHAnsi"/>
          <w:b/>
        </w:rPr>
        <w:tab/>
      </w:r>
      <w:r w:rsidR="0011538E">
        <w:rPr>
          <w:rFonts w:cstheme="minorHAnsi"/>
          <w:b/>
        </w:rPr>
        <w:t xml:space="preserve">   </w:t>
      </w:r>
      <w:r w:rsidR="00CF35BB">
        <w:rPr>
          <w:rFonts w:cstheme="minorHAnsi"/>
          <w:b/>
        </w:rPr>
        <w:t xml:space="preserve"> </w:t>
      </w:r>
      <w:r w:rsidR="0011538E">
        <w:rPr>
          <w:rFonts w:cstheme="minorHAnsi"/>
          <w:b/>
        </w:rPr>
        <w:t xml:space="preserve">   </w:t>
      </w:r>
    </w:p>
    <w:p w14:paraId="7D1F3429" w14:textId="77777777" w:rsidR="00B10145" w:rsidRPr="00AC495C" w:rsidRDefault="00B10145" w:rsidP="00E96B17">
      <w:pPr>
        <w:rPr>
          <w:rFonts w:cstheme="minorHAnsi"/>
          <w:b/>
        </w:rPr>
      </w:pPr>
      <w:proofErr w:type="gramStart"/>
      <w:r w:rsidRPr="00AC495C">
        <w:rPr>
          <w:rFonts w:cstheme="minorHAnsi"/>
          <w:b/>
          <w:u w:val="single"/>
        </w:rPr>
        <w:t xml:space="preserve">KONU  </w:t>
      </w:r>
      <w:r w:rsidRPr="00AC495C">
        <w:rPr>
          <w:rFonts w:cstheme="minorHAnsi"/>
          <w:b/>
        </w:rPr>
        <w:t>:</w:t>
      </w:r>
      <w:proofErr w:type="gramEnd"/>
      <w:r w:rsidRPr="00AC495C">
        <w:rPr>
          <w:rFonts w:cstheme="minorHAnsi"/>
          <w:b/>
        </w:rPr>
        <w:t xml:space="preserve"> AKARYAKIT SATIŞ TEKLİFİ</w:t>
      </w:r>
    </w:p>
    <w:p w14:paraId="3120FC5C" w14:textId="7291A442" w:rsidR="00DE18FB" w:rsidRDefault="005C478F" w:rsidP="00E96B17">
      <w:pPr>
        <w:rPr>
          <w:rFonts w:cstheme="minorHAnsi"/>
          <w:b/>
        </w:rPr>
      </w:pPr>
      <w:r w:rsidRPr="00AC495C">
        <w:rPr>
          <w:rFonts w:cstheme="minorHAnsi"/>
          <w:b/>
        </w:rPr>
        <w:t>SN</w:t>
      </w:r>
      <w:r w:rsidRPr="00DD6820">
        <w:rPr>
          <w:rFonts w:cstheme="minorHAnsi"/>
          <w:b/>
          <w:sz w:val="24"/>
          <w:szCs w:val="24"/>
        </w:rPr>
        <w:t xml:space="preserve">. </w:t>
      </w:r>
      <w:proofErr w:type="gramStart"/>
      <w:r w:rsidR="00873182" w:rsidRPr="00873182">
        <w:rPr>
          <w:b/>
          <w:bCs/>
          <w:sz w:val="28"/>
          <w:szCs w:val="28"/>
        </w:rPr>
        <w:t>{{ yetkili</w:t>
      </w:r>
      <w:proofErr w:type="gramEnd"/>
      <w:r w:rsidR="00873182" w:rsidRPr="00873182">
        <w:rPr>
          <w:b/>
          <w:bCs/>
          <w:sz w:val="28"/>
          <w:szCs w:val="28"/>
        </w:rPr>
        <w:t xml:space="preserve"> </w:t>
      </w:r>
      <w:proofErr w:type="gramStart"/>
      <w:r w:rsidR="00873182" w:rsidRPr="00873182">
        <w:rPr>
          <w:b/>
          <w:bCs/>
          <w:sz w:val="28"/>
          <w:szCs w:val="28"/>
        </w:rPr>
        <w:t>}}</w:t>
      </w:r>
      <w:r w:rsidR="00DE7B65">
        <w:rPr>
          <w:b/>
          <w:bCs/>
          <w:sz w:val="24"/>
          <w:szCs w:val="24"/>
        </w:rPr>
        <w:t>BEY</w:t>
      </w:r>
      <w:proofErr w:type="gramEnd"/>
      <w:r w:rsidR="00BB4577">
        <w:rPr>
          <w:rFonts w:cstheme="minorHAnsi"/>
          <w:b/>
        </w:rPr>
        <w:t xml:space="preserve"> </w:t>
      </w:r>
      <w:r w:rsidRPr="00AC495C">
        <w:rPr>
          <w:rFonts w:cstheme="minorHAnsi"/>
          <w:b/>
        </w:rPr>
        <w:t>DİKKATİNE,</w:t>
      </w:r>
    </w:p>
    <w:p w14:paraId="5F698964" w14:textId="77777777" w:rsidR="00810273" w:rsidRDefault="00810273" w:rsidP="00810273">
      <w:r>
        <w:t xml:space="preserve">Türkiye geneli kara araçlarında ihtiyaç duyulan tüm akaryakıt çeşitlerini sağlayabilen Petrol Ofisi </w:t>
      </w:r>
      <w:proofErr w:type="spellStart"/>
      <w:r>
        <w:t>Automatic</w:t>
      </w:r>
      <w:proofErr w:type="spellEnd"/>
      <w:r>
        <w:t xml:space="preserve"> Filo Yönetimi tarafında Pazar lideri olarak yer alıyoruz.</w:t>
      </w:r>
    </w:p>
    <w:p w14:paraId="6EC8B803" w14:textId="77777777" w:rsidR="00810273" w:rsidRDefault="00810273" w:rsidP="00810273">
      <w:r>
        <w:t>Türkiye’nin lider akaryakıt ve madeni yağ şirketi olan Petrol Ofisi AŞ.’</w:t>
      </w:r>
      <w:proofErr w:type="spellStart"/>
      <w:proofErr w:type="gramStart"/>
      <w:r>
        <w:t>nin</w:t>
      </w:r>
      <w:proofErr w:type="spellEnd"/>
      <w:r>
        <w:t xml:space="preserve">  1.</w:t>
      </w:r>
      <w:proofErr w:type="gramEnd"/>
      <w:r>
        <w:t xml:space="preserve"> En çok satan İş ortağı olarak en yüksek teknoloji ve Dijital platform geliştirilmiş hizmetimizle ülkemizin tüm lojistik, inşaat, turizm, gıda, madencilik, taş ocakları ve beton santrallerine ürün ve hizmet sağlamak için durmaksızın çalışıyoruz.</w:t>
      </w:r>
    </w:p>
    <w:p w14:paraId="25484081" w14:textId="77777777" w:rsidR="00810273" w:rsidRDefault="00810273" w:rsidP="00810273">
      <w:r>
        <w:t xml:space="preserve">1993’ten bu yana faaliyet gösterdiğimiz akaryakıt, hafriyat ve inşaat alanında, 2022 yılından bu yana tarım (tıbbi aromatik </w:t>
      </w:r>
      <w:proofErr w:type="gramStart"/>
      <w:r>
        <w:t>meyve)  ve</w:t>
      </w:r>
      <w:proofErr w:type="gramEnd"/>
      <w:r>
        <w:t xml:space="preserve"> kimya </w:t>
      </w:r>
      <w:proofErr w:type="gramStart"/>
      <w:r>
        <w:t>( üretim</w:t>
      </w:r>
      <w:proofErr w:type="gramEnd"/>
      <w:r>
        <w:t xml:space="preserve"> ) sektöründe de faaliyetlerimize devam edip aynı zamanda yüzlerce kişiye istihdam sağlıyoruz. 2023 </w:t>
      </w:r>
      <w:proofErr w:type="gramStart"/>
      <w:r>
        <w:t>itibariyle  4</w:t>
      </w:r>
      <w:proofErr w:type="gramEnd"/>
      <w:r>
        <w:t xml:space="preserve"> milyar TL’yi aşan ciromuzla bölgesel bir güç olarak hareket eden büyük bir şirketler grubu konumundayız.</w:t>
      </w:r>
    </w:p>
    <w:p w14:paraId="178A5961" w14:textId="06BDC363" w:rsidR="00810273" w:rsidRDefault="00810273" w:rsidP="00810273">
      <w:r>
        <w:t xml:space="preserve">3 akaryakıt istasyonu (öz </w:t>
      </w:r>
      <w:proofErr w:type="gramStart"/>
      <w:r>
        <w:t>mal )</w:t>
      </w:r>
      <w:proofErr w:type="gramEnd"/>
      <w:r>
        <w:t xml:space="preserve">, 1930’u aşan anlaşmalı </w:t>
      </w:r>
      <w:proofErr w:type="gramStart"/>
      <w:r>
        <w:t>bayi ,</w:t>
      </w:r>
      <w:proofErr w:type="gramEnd"/>
      <w:r>
        <w:t xml:space="preserve"> 110’u aşan özel anlaşmalı bayi, 1 üretim tesisi ve depolama alanı, tarım üretim alanları, hafriyat ve inşaat iş makinaları, 30’un üzerinde tır, kamyon ve pazarlama araçlarımız ile 2000’nin üzerinde müşterimize </w:t>
      </w:r>
      <w:r w:rsidR="00683824">
        <w:t>hizmet vermekteyiz.</w:t>
      </w:r>
    </w:p>
    <w:p w14:paraId="06581F00" w14:textId="4D9DCDD3" w:rsidR="00810273" w:rsidRPr="00810273" w:rsidRDefault="00810273" w:rsidP="00810273">
      <w:pPr>
        <w:rPr>
          <w:b/>
        </w:rPr>
      </w:pPr>
      <w:proofErr w:type="spellStart"/>
      <w:r w:rsidRPr="00810273">
        <w:rPr>
          <w:b/>
        </w:rPr>
        <w:t>Özkaraaslan</w:t>
      </w:r>
      <w:proofErr w:type="spellEnd"/>
      <w:r w:rsidRPr="00810273">
        <w:rPr>
          <w:b/>
        </w:rPr>
        <w:t xml:space="preserve"> Şirketler Grubu </w:t>
      </w:r>
      <w:proofErr w:type="spellStart"/>
      <w:r w:rsidRPr="00810273">
        <w:rPr>
          <w:b/>
        </w:rPr>
        <w:t>Faliyet</w:t>
      </w:r>
      <w:proofErr w:type="spellEnd"/>
      <w:r w:rsidRPr="00810273">
        <w:rPr>
          <w:b/>
        </w:rPr>
        <w:t xml:space="preserve"> </w:t>
      </w:r>
      <w:proofErr w:type="gramStart"/>
      <w:r w:rsidRPr="00810273">
        <w:rPr>
          <w:b/>
        </w:rPr>
        <w:t>Alanları ;</w:t>
      </w:r>
      <w:proofErr w:type="gramEnd"/>
    </w:p>
    <w:p w14:paraId="7DA9F247" w14:textId="77777777" w:rsidR="00810273" w:rsidRDefault="00810273" w:rsidP="00810273">
      <w:pPr>
        <w:pStyle w:val="ListeParagraf"/>
        <w:numPr>
          <w:ilvl w:val="0"/>
          <w:numId w:val="5"/>
        </w:numPr>
        <w:spacing w:after="160" w:line="259" w:lineRule="auto"/>
      </w:pPr>
      <w:r>
        <w:t xml:space="preserve">Petrol Ofisi </w:t>
      </w:r>
      <w:proofErr w:type="spellStart"/>
      <w:r>
        <w:t>Automatic</w:t>
      </w:r>
      <w:proofErr w:type="spellEnd"/>
      <w:r>
        <w:t xml:space="preserve"> Filo Yönetim sistem filo akaryakıt satışları</w:t>
      </w:r>
    </w:p>
    <w:p w14:paraId="7BC07F3B" w14:textId="77777777" w:rsidR="00810273" w:rsidRDefault="00810273" w:rsidP="00810273">
      <w:pPr>
        <w:pStyle w:val="ListeParagraf"/>
        <w:numPr>
          <w:ilvl w:val="0"/>
          <w:numId w:val="5"/>
        </w:numPr>
        <w:spacing w:after="160" w:line="259" w:lineRule="auto"/>
      </w:pPr>
      <w:r>
        <w:t xml:space="preserve">Petrol </w:t>
      </w:r>
      <w:proofErr w:type="gramStart"/>
      <w:r>
        <w:t>Ofisi  Dökme</w:t>
      </w:r>
      <w:proofErr w:type="gramEnd"/>
      <w:r>
        <w:t xml:space="preserve"> ve toptan akaryakıt satışları</w:t>
      </w:r>
    </w:p>
    <w:p w14:paraId="22DDFAF0" w14:textId="77777777" w:rsidR="00810273" w:rsidRDefault="00810273" w:rsidP="00810273">
      <w:pPr>
        <w:pStyle w:val="ListeParagraf"/>
        <w:numPr>
          <w:ilvl w:val="0"/>
          <w:numId w:val="5"/>
        </w:numPr>
        <w:spacing w:after="160" w:line="259" w:lineRule="auto"/>
      </w:pPr>
      <w:r>
        <w:t>Madeni Yağlar Toptan satış</w:t>
      </w:r>
    </w:p>
    <w:p w14:paraId="38F09072" w14:textId="77777777" w:rsidR="00810273" w:rsidRDefault="00810273" w:rsidP="00810273">
      <w:pPr>
        <w:pStyle w:val="ListeParagraf"/>
        <w:numPr>
          <w:ilvl w:val="0"/>
          <w:numId w:val="5"/>
        </w:numPr>
        <w:spacing w:after="160" w:line="259" w:lineRule="auto"/>
      </w:pPr>
      <w:r>
        <w:t>3 lokasyonda öz mal akaryakıt istasyonu perakende satış</w:t>
      </w:r>
    </w:p>
    <w:p w14:paraId="7FE23549" w14:textId="77777777" w:rsidR="00810273" w:rsidRDefault="00810273" w:rsidP="00810273">
      <w:pPr>
        <w:pStyle w:val="ListeParagraf"/>
        <w:numPr>
          <w:ilvl w:val="0"/>
          <w:numId w:val="5"/>
        </w:numPr>
        <w:spacing w:after="160" w:line="259" w:lineRule="auto"/>
      </w:pPr>
      <w:r>
        <w:t xml:space="preserve">Kimya ( </w:t>
      </w:r>
      <w:proofErr w:type="spellStart"/>
      <w:r>
        <w:t>Adblue</w:t>
      </w:r>
      <w:proofErr w:type="spellEnd"/>
      <w:r>
        <w:t>, Antifriz, Cam suyu ve araç köpüğü ) üretimi ve toptan satışları</w:t>
      </w:r>
    </w:p>
    <w:p w14:paraId="2423237D" w14:textId="77777777" w:rsidR="00810273" w:rsidRDefault="00810273" w:rsidP="00810273">
      <w:pPr>
        <w:pStyle w:val="ListeParagraf"/>
        <w:numPr>
          <w:ilvl w:val="0"/>
          <w:numId w:val="5"/>
        </w:numPr>
        <w:spacing w:after="160" w:line="259" w:lineRule="auto"/>
      </w:pPr>
      <w:r>
        <w:t>İnşaat</w:t>
      </w:r>
    </w:p>
    <w:p w14:paraId="73153086" w14:textId="77777777" w:rsidR="00810273" w:rsidRDefault="00810273" w:rsidP="00810273">
      <w:pPr>
        <w:pStyle w:val="ListeParagraf"/>
        <w:numPr>
          <w:ilvl w:val="0"/>
          <w:numId w:val="5"/>
        </w:numPr>
        <w:spacing w:after="160" w:line="259" w:lineRule="auto"/>
      </w:pPr>
      <w:r>
        <w:t>Hafriyat</w:t>
      </w:r>
    </w:p>
    <w:p w14:paraId="5863B4F6" w14:textId="3A91DDA2" w:rsidR="00DE18FB" w:rsidRPr="003D784B" w:rsidRDefault="00810273" w:rsidP="00E96B17">
      <w:pPr>
        <w:pStyle w:val="ListeParagraf"/>
        <w:numPr>
          <w:ilvl w:val="0"/>
          <w:numId w:val="5"/>
        </w:numPr>
        <w:spacing w:after="160" w:line="259" w:lineRule="auto"/>
      </w:pPr>
      <w:r>
        <w:t>Tarım ( yaban mersini üretimi )</w:t>
      </w:r>
    </w:p>
    <w:p w14:paraId="04221883" w14:textId="77777777" w:rsidR="00DE18FB" w:rsidRPr="000D0EF9" w:rsidRDefault="00DE18FB" w:rsidP="00E96B17">
      <w:pPr>
        <w:rPr>
          <w:rFonts w:cstheme="minorHAnsi"/>
          <w:b/>
          <w:u w:val="single"/>
        </w:rPr>
      </w:pPr>
      <w:r w:rsidRPr="000D0EF9">
        <w:rPr>
          <w:rFonts w:cstheme="minorHAnsi"/>
          <w:b/>
          <w:u w:val="single"/>
        </w:rPr>
        <w:t xml:space="preserve">PETROL OFİSİ A.Ş DİĞER MARKALARA GÖRE </w:t>
      </w:r>
      <w:proofErr w:type="gramStart"/>
      <w:r w:rsidRPr="000D0EF9">
        <w:rPr>
          <w:rFonts w:cstheme="minorHAnsi"/>
          <w:b/>
          <w:u w:val="single"/>
        </w:rPr>
        <w:t>AVANTAJLARI ;</w:t>
      </w:r>
      <w:proofErr w:type="gramEnd"/>
    </w:p>
    <w:p w14:paraId="0BEB1A83" w14:textId="24F934C2" w:rsidR="00F07A90" w:rsidRDefault="00DE689B" w:rsidP="00E96B17">
      <w:pPr>
        <w:rPr>
          <w:rFonts w:cstheme="minorHAnsi"/>
        </w:rPr>
      </w:pPr>
      <w:r w:rsidRPr="00E45C1B">
        <w:rPr>
          <w:rFonts w:cstheme="minorHAnsi"/>
          <w:b/>
          <w:color w:val="FF0000"/>
        </w:rPr>
        <w:t xml:space="preserve"> </w:t>
      </w:r>
      <w:r w:rsidR="00E45C1B" w:rsidRPr="009B4D78">
        <w:rPr>
          <w:rFonts w:cstheme="minorHAnsi"/>
          <w:color w:val="FF0000"/>
        </w:rPr>
        <w:t>*</w:t>
      </w:r>
      <w:r w:rsidR="00337002" w:rsidRPr="009B4D78">
        <w:rPr>
          <w:rFonts w:cstheme="minorHAnsi"/>
          <w:b/>
        </w:rPr>
        <w:t>PETROL OFİSİ</w:t>
      </w:r>
      <w:r w:rsidR="00337002" w:rsidRPr="009B4D78">
        <w:rPr>
          <w:rFonts w:cstheme="minorHAnsi"/>
        </w:rPr>
        <w:t xml:space="preserve">  yeni nesil</w:t>
      </w:r>
      <w:r w:rsidR="009B4D78" w:rsidRPr="009B4D78">
        <w:rPr>
          <w:rFonts w:cstheme="minorHAnsi"/>
        </w:rPr>
        <w:t xml:space="preserve"> </w:t>
      </w:r>
      <w:r w:rsidR="009B4D78" w:rsidRPr="009B4D78">
        <w:rPr>
          <w:rFonts w:cstheme="minorHAnsi"/>
          <w:b/>
        </w:rPr>
        <w:t>ACTİVE 3 Teknoloji</w:t>
      </w:r>
      <w:r w:rsidR="00337002" w:rsidRPr="009B4D78">
        <w:rPr>
          <w:rFonts w:cstheme="minorHAnsi"/>
          <w:b/>
        </w:rPr>
        <w:t xml:space="preserve"> VMAX MOTORİN</w:t>
      </w:r>
      <w:r w:rsidR="00337002" w:rsidRPr="009B4D78">
        <w:rPr>
          <w:rFonts w:cstheme="minorHAnsi"/>
        </w:rPr>
        <w:t xml:space="preserve"> yakıtımızın diğer markalara göre BAĞIMSIZ ARAŞTIRMA KURULUŞLARI tarafından test edilip onay kılınan </w:t>
      </w:r>
      <w:r w:rsidR="005C7527">
        <w:rPr>
          <w:rFonts w:cstheme="minorHAnsi"/>
          <w:b/>
          <w:u w:val="single"/>
        </w:rPr>
        <w:t>%5’ e varan</w:t>
      </w:r>
      <w:r w:rsidR="00337002" w:rsidRPr="009B4D78">
        <w:rPr>
          <w:rFonts w:cstheme="minorHAnsi"/>
          <w:b/>
          <w:u w:val="single"/>
        </w:rPr>
        <w:t xml:space="preserve"> tasarruflu</w:t>
      </w:r>
      <w:r w:rsidR="005C7527">
        <w:rPr>
          <w:rFonts w:cstheme="minorHAnsi"/>
        </w:rPr>
        <w:t xml:space="preserve"> yakıt.</w:t>
      </w:r>
    </w:p>
    <w:p w14:paraId="43A08EAF" w14:textId="7B3F9B2C" w:rsidR="00DE689B" w:rsidRPr="00AC495C" w:rsidRDefault="00DE689B" w:rsidP="00E96B17">
      <w:pPr>
        <w:rPr>
          <w:rFonts w:cstheme="minorHAnsi"/>
        </w:rPr>
      </w:pPr>
      <w:r w:rsidRPr="00E45C1B">
        <w:rPr>
          <w:rFonts w:cstheme="minorHAnsi"/>
          <w:color w:val="FF0000"/>
        </w:rPr>
        <w:t>*</w:t>
      </w:r>
      <w:r w:rsidR="00337002" w:rsidRPr="00AC495C">
        <w:rPr>
          <w:rFonts w:cstheme="minorHAnsi"/>
        </w:rPr>
        <w:t xml:space="preserve">Bu konu haricinde </w:t>
      </w:r>
      <w:r w:rsidR="00337002" w:rsidRPr="00AC495C">
        <w:rPr>
          <w:rFonts w:cstheme="minorHAnsi"/>
          <w:b/>
        </w:rPr>
        <w:t>Türkiye Genelinde</w:t>
      </w:r>
      <w:r w:rsidR="00DA15BA">
        <w:rPr>
          <w:rFonts w:cstheme="minorHAnsi"/>
          <w:b/>
        </w:rPr>
        <w:t xml:space="preserve"> 81</w:t>
      </w:r>
      <w:r w:rsidR="00683824">
        <w:rPr>
          <w:rFonts w:cstheme="minorHAnsi"/>
          <w:b/>
        </w:rPr>
        <w:t xml:space="preserve"> ilde faaliyet gösteren ‘2700</w:t>
      </w:r>
      <w:r w:rsidR="00337002" w:rsidRPr="00AC495C">
        <w:rPr>
          <w:rFonts w:cstheme="minorHAnsi"/>
          <w:b/>
        </w:rPr>
        <w:t>’ bayi ağımız</w:t>
      </w:r>
      <w:r w:rsidR="00337002" w:rsidRPr="00AC495C">
        <w:rPr>
          <w:rFonts w:cstheme="minorHAnsi"/>
        </w:rPr>
        <w:t xml:space="preserve"> ile personellerinize Türkiye’nin her noktasından yakıt alma k</w:t>
      </w:r>
      <w:r w:rsidR="005C7527">
        <w:rPr>
          <w:rFonts w:cstheme="minorHAnsi"/>
        </w:rPr>
        <w:t>onforunu.</w:t>
      </w:r>
    </w:p>
    <w:p w14:paraId="018EA872" w14:textId="77777777" w:rsidR="00337002" w:rsidRPr="00DE18FB" w:rsidRDefault="00DE689B" w:rsidP="00E96B17">
      <w:pPr>
        <w:rPr>
          <w:rFonts w:cstheme="minorHAnsi"/>
          <w:color w:val="000000" w:themeColor="text1"/>
        </w:rPr>
      </w:pPr>
      <w:r w:rsidRPr="00E45C1B">
        <w:rPr>
          <w:rFonts w:cstheme="minorHAnsi"/>
          <w:color w:val="FF0000"/>
        </w:rPr>
        <w:t>*</w:t>
      </w:r>
      <w:r w:rsidR="00337002" w:rsidRPr="00DE18FB">
        <w:rPr>
          <w:rFonts w:cstheme="minorHAnsi"/>
          <w:color w:val="000000" w:themeColor="text1"/>
        </w:rPr>
        <w:t>Petrol Ofisi A.Ş tarafından geliştirilen sipariş kodu sahada programlama sistemi ile kargo süresini aradan çıkartıp cihaz talebinde bulunduğunuz aynı gün içerisinde</w:t>
      </w:r>
      <w:r w:rsidR="00DE18FB" w:rsidRPr="00DE18FB">
        <w:rPr>
          <w:rFonts w:cstheme="minorHAnsi"/>
          <w:color w:val="000000" w:themeColor="text1"/>
        </w:rPr>
        <w:t xml:space="preserve"> cihaz sipariş kodlarını tarafınıza bildiriyoruz ve mesai saati içerisinde yetkili sevişimizde ücret ödemeden cihaz montajınızı gerçekleştirebiliyorsunuz.</w:t>
      </w:r>
    </w:p>
    <w:p w14:paraId="31CF76C2" w14:textId="4AA31843" w:rsidR="005F6460" w:rsidRPr="003D784B" w:rsidRDefault="00DE689B" w:rsidP="000D0EF9">
      <w:pPr>
        <w:rPr>
          <w:rFonts w:cstheme="minorHAnsi"/>
        </w:rPr>
      </w:pPr>
      <w:r w:rsidRPr="00E45C1B">
        <w:rPr>
          <w:rFonts w:cstheme="minorHAnsi"/>
          <w:color w:val="FF0000"/>
        </w:rPr>
        <w:t>*</w:t>
      </w:r>
      <w:r w:rsidRPr="00AC495C">
        <w:rPr>
          <w:rFonts w:cstheme="minorHAnsi"/>
        </w:rPr>
        <w:t>D</w:t>
      </w:r>
      <w:r w:rsidR="00F20D58" w:rsidRPr="00AC495C">
        <w:rPr>
          <w:rFonts w:cstheme="minorHAnsi"/>
        </w:rPr>
        <w:t>ilerseniz mobil servis hizmetimiz ile sipariş kodları elinize ulaştıktan sonra servisimizden randevu oluşturup (minimum 5 araç) firmanızın sahasında veya istediğiniz herhangi bir nokta da cih</w:t>
      </w:r>
      <w:r w:rsidRPr="00AC495C">
        <w:rPr>
          <w:rFonts w:cstheme="minorHAnsi"/>
        </w:rPr>
        <w:t>az montaj hizmeti alabilirsiniz.</w:t>
      </w:r>
      <w:r w:rsidR="003D784B">
        <w:rPr>
          <w:rFonts w:cstheme="minorHAnsi"/>
        </w:rPr>
        <w:br/>
      </w:r>
    </w:p>
    <w:p w14:paraId="43AA2B47" w14:textId="377B53EC" w:rsidR="00DE689B" w:rsidRPr="000D0EF9" w:rsidRDefault="00DE689B" w:rsidP="000D0EF9">
      <w:pPr>
        <w:rPr>
          <w:rFonts w:cstheme="minorHAnsi"/>
          <w:u w:val="single"/>
        </w:rPr>
      </w:pPr>
      <w:r w:rsidRPr="000D0EF9">
        <w:rPr>
          <w:rFonts w:cstheme="minorHAnsi"/>
          <w:b/>
          <w:u w:val="single"/>
        </w:rPr>
        <w:lastRenderedPageBreak/>
        <w:t>Yetkinlikler:</w:t>
      </w:r>
    </w:p>
    <w:p w14:paraId="724B0F24" w14:textId="0551365E" w:rsidR="00E96B17" w:rsidRPr="000D0EF9" w:rsidRDefault="00DE689B" w:rsidP="00ED7DA5">
      <w:pPr>
        <w:pStyle w:val="AralkYok"/>
        <w:numPr>
          <w:ilvl w:val="0"/>
          <w:numId w:val="3"/>
        </w:numPr>
        <w:spacing w:line="360" w:lineRule="auto"/>
        <w:rPr>
          <w:rFonts w:cstheme="minorHAnsi"/>
        </w:rPr>
      </w:pPr>
      <w:r w:rsidRPr="000D0EF9">
        <w:rPr>
          <w:rFonts w:cstheme="minorHAnsi"/>
        </w:rPr>
        <w:t xml:space="preserve"> Internet</w:t>
      </w:r>
      <w:r w:rsidR="00B472E5">
        <w:rPr>
          <w:rFonts w:cstheme="minorHAnsi"/>
        </w:rPr>
        <w:t xml:space="preserve"> ve mobil uygulama</w:t>
      </w:r>
      <w:r w:rsidRPr="000D0EF9">
        <w:rPr>
          <w:rFonts w:cstheme="minorHAnsi"/>
        </w:rPr>
        <w:t xml:space="preserve"> üzerinden anında müdahale yetkisi. </w:t>
      </w:r>
    </w:p>
    <w:p w14:paraId="4490DBCD" w14:textId="77777777" w:rsidR="00DE689B" w:rsidRPr="000D0EF9" w:rsidRDefault="00ED7DA5" w:rsidP="00ED7DA5">
      <w:pPr>
        <w:pStyle w:val="AralkYok"/>
        <w:numPr>
          <w:ilvl w:val="0"/>
          <w:numId w:val="3"/>
        </w:numPr>
        <w:spacing w:line="360" w:lineRule="auto"/>
        <w:rPr>
          <w:rFonts w:cstheme="minorHAnsi"/>
        </w:rPr>
      </w:pPr>
      <w:r w:rsidRPr="000D0EF9">
        <w:rPr>
          <w:rFonts w:cstheme="minorHAnsi"/>
        </w:rPr>
        <w:t> </w:t>
      </w:r>
      <w:r w:rsidR="00DE689B" w:rsidRPr="000D0EF9">
        <w:rPr>
          <w:rFonts w:cstheme="minorHAnsi"/>
          <w:color w:val="FF0000"/>
        </w:rPr>
        <w:t xml:space="preserve">Anında limit atama ve limit iptali (Araç ve filo bazında TL ve litre bazında). </w:t>
      </w:r>
    </w:p>
    <w:p w14:paraId="044D2DE7" w14:textId="77777777" w:rsidR="00DE689B" w:rsidRPr="000D0EF9" w:rsidRDefault="00ED7DA5" w:rsidP="00ED7DA5">
      <w:pPr>
        <w:pStyle w:val="AralkYok"/>
        <w:numPr>
          <w:ilvl w:val="0"/>
          <w:numId w:val="3"/>
        </w:numPr>
        <w:spacing w:line="360" w:lineRule="auto"/>
        <w:rPr>
          <w:rFonts w:cstheme="minorHAnsi"/>
        </w:rPr>
      </w:pPr>
      <w:r w:rsidRPr="000D0EF9">
        <w:rPr>
          <w:rFonts w:cstheme="minorHAnsi"/>
        </w:rPr>
        <w:t> </w:t>
      </w:r>
      <w:r w:rsidR="00DE689B" w:rsidRPr="000D0EF9">
        <w:rPr>
          <w:rFonts w:cstheme="minorHAnsi"/>
        </w:rPr>
        <w:t xml:space="preserve">Bölge kısıtlaması (araç ve filo bazında). </w:t>
      </w:r>
    </w:p>
    <w:p w14:paraId="1FE6B603" w14:textId="77777777" w:rsidR="00DE689B" w:rsidRPr="000D0EF9" w:rsidRDefault="00ED7DA5" w:rsidP="00ED7DA5">
      <w:pPr>
        <w:pStyle w:val="AralkYok"/>
        <w:numPr>
          <w:ilvl w:val="0"/>
          <w:numId w:val="3"/>
        </w:numPr>
        <w:spacing w:line="360" w:lineRule="auto"/>
        <w:rPr>
          <w:rFonts w:cstheme="minorHAnsi"/>
        </w:rPr>
      </w:pPr>
      <w:r w:rsidRPr="000D0EF9">
        <w:rPr>
          <w:rFonts w:cstheme="minorHAnsi"/>
        </w:rPr>
        <w:t xml:space="preserve"> </w:t>
      </w:r>
      <w:r w:rsidR="00DE689B" w:rsidRPr="000D0EF9">
        <w:rPr>
          <w:rFonts w:cstheme="minorHAnsi"/>
        </w:rPr>
        <w:t xml:space="preserve">Araç çalınması durumunda, akaryakıt alımını anında durdurma yetkisi. </w:t>
      </w:r>
    </w:p>
    <w:p w14:paraId="70E14251" w14:textId="77777777" w:rsidR="00ED7DA5" w:rsidRPr="000D0EF9" w:rsidRDefault="00ED7DA5" w:rsidP="00ED7DA5">
      <w:pPr>
        <w:pStyle w:val="AralkYok"/>
        <w:numPr>
          <w:ilvl w:val="0"/>
          <w:numId w:val="3"/>
        </w:numPr>
        <w:spacing w:line="360" w:lineRule="auto"/>
        <w:rPr>
          <w:rFonts w:cstheme="minorHAnsi"/>
        </w:rPr>
      </w:pPr>
      <w:r w:rsidRPr="000D0EF9">
        <w:rPr>
          <w:rFonts w:cstheme="minorHAnsi"/>
        </w:rPr>
        <w:t xml:space="preserve">Firma toplam tüketim </w:t>
      </w:r>
      <w:proofErr w:type="gramStart"/>
      <w:r w:rsidRPr="000D0EF9">
        <w:rPr>
          <w:rFonts w:cstheme="minorHAnsi"/>
        </w:rPr>
        <w:t>yada</w:t>
      </w:r>
      <w:proofErr w:type="gramEnd"/>
      <w:r w:rsidRPr="000D0EF9">
        <w:rPr>
          <w:rFonts w:cstheme="minorHAnsi"/>
        </w:rPr>
        <w:t xml:space="preserve"> araç bazında geriye dönük aylık tüketim raporu görüntüleme</w:t>
      </w:r>
    </w:p>
    <w:p w14:paraId="0CBA043B" w14:textId="77777777" w:rsidR="00ED7DA5" w:rsidRPr="000D0EF9" w:rsidRDefault="00ED7DA5" w:rsidP="00ED7DA5">
      <w:pPr>
        <w:pStyle w:val="AralkYok"/>
        <w:numPr>
          <w:ilvl w:val="0"/>
          <w:numId w:val="3"/>
        </w:numPr>
        <w:spacing w:line="360" w:lineRule="auto"/>
        <w:rPr>
          <w:rFonts w:cstheme="minorHAnsi"/>
        </w:rPr>
      </w:pPr>
      <w:r w:rsidRPr="000D0EF9">
        <w:rPr>
          <w:rFonts w:cstheme="minorHAnsi"/>
        </w:rPr>
        <w:t>Araç tüketimlerini anlık olarak online görüntüleme</w:t>
      </w:r>
    </w:p>
    <w:p w14:paraId="57410700" w14:textId="77777777" w:rsidR="00DE689B" w:rsidRPr="000D0EF9" w:rsidRDefault="00DE689B" w:rsidP="00ED7DA5">
      <w:pPr>
        <w:pStyle w:val="AralkYok"/>
        <w:numPr>
          <w:ilvl w:val="0"/>
          <w:numId w:val="3"/>
        </w:numPr>
        <w:spacing w:line="360" w:lineRule="auto"/>
        <w:rPr>
          <w:rFonts w:cstheme="minorHAnsi"/>
        </w:rPr>
      </w:pPr>
      <w:r w:rsidRPr="000D0EF9">
        <w:rPr>
          <w:rFonts w:cstheme="minorHAnsi"/>
        </w:rPr>
        <w:t xml:space="preserve">Fatura ve tüketim bilgilerinin görüntülenmesi ve transferi. </w:t>
      </w:r>
    </w:p>
    <w:p w14:paraId="74B67459" w14:textId="77777777" w:rsidR="00DE689B" w:rsidRPr="000D0EF9" w:rsidRDefault="00DE689B" w:rsidP="00ED7DA5">
      <w:pPr>
        <w:pStyle w:val="AralkYok"/>
        <w:numPr>
          <w:ilvl w:val="0"/>
          <w:numId w:val="3"/>
        </w:numPr>
        <w:spacing w:line="360" w:lineRule="auto"/>
        <w:rPr>
          <w:rFonts w:cstheme="minorHAnsi"/>
        </w:rPr>
      </w:pPr>
      <w:r w:rsidRPr="000D0EF9">
        <w:rPr>
          <w:rFonts w:cstheme="minorHAnsi"/>
        </w:rPr>
        <w:t xml:space="preserve">Holding Filo Yönetim Sistemi: Tüm şirketlerin kendi filolarına ait raporları takip </w:t>
      </w:r>
    </w:p>
    <w:p w14:paraId="169A6302" w14:textId="77777777" w:rsidR="00DE689B" w:rsidRPr="000D0EF9" w:rsidRDefault="00DE689B" w:rsidP="00E96B17">
      <w:pPr>
        <w:pStyle w:val="AralkYok"/>
        <w:spacing w:line="360" w:lineRule="auto"/>
        <w:rPr>
          <w:rFonts w:cstheme="minorHAnsi"/>
        </w:rPr>
      </w:pPr>
      <w:r w:rsidRPr="000D0EF9">
        <w:rPr>
          <w:rFonts w:cstheme="minorHAnsi"/>
        </w:rPr>
        <w:t xml:space="preserve">             </w:t>
      </w:r>
      <w:proofErr w:type="gramStart"/>
      <w:r w:rsidRPr="000D0EF9">
        <w:rPr>
          <w:rFonts w:cstheme="minorHAnsi"/>
        </w:rPr>
        <w:t>edebilmesi</w:t>
      </w:r>
      <w:proofErr w:type="gramEnd"/>
      <w:r w:rsidRPr="000D0EF9">
        <w:rPr>
          <w:rFonts w:cstheme="minorHAnsi"/>
        </w:rPr>
        <w:t xml:space="preserve"> ve üst yetki seviyeli şifre tanımlanması ile Holding tarafından tüm  </w:t>
      </w:r>
    </w:p>
    <w:p w14:paraId="3BD51420" w14:textId="77777777" w:rsidR="00DE689B" w:rsidRPr="000D0EF9" w:rsidRDefault="00DE689B" w:rsidP="00E96B17">
      <w:pPr>
        <w:pStyle w:val="AralkYok"/>
        <w:spacing w:line="360" w:lineRule="auto"/>
        <w:rPr>
          <w:rFonts w:cstheme="minorHAnsi"/>
        </w:rPr>
      </w:pPr>
      <w:r w:rsidRPr="000D0EF9">
        <w:rPr>
          <w:rFonts w:cstheme="minorHAnsi"/>
        </w:rPr>
        <w:t xml:space="preserve">            </w:t>
      </w:r>
      <w:r w:rsidR="00ED7DA5" w:rsidRPr="000D0EF9">
        <w:rPr>
          <w:rFonts w:cstheme="minorHAnsi"/>
        </w:rPr>
        <w:t xml:space="preserve"> </w:t>
      </w:r>
      <w:proofErr w:type="spellStart"/>
      <w:r w:rsidRPr="000D0EF9">
        <w:rPr>
          <w:rFonts w:cstheme="minorHAnsi"/>
        </w:rPr>
        <w:t>şirketlera</w:t>
      </w:r>
      <w:proofErr w:type="spellEnd"/>
      <w:r w:rsidRPr="000D0EF9">
        <w:rPr>
          <w:rFonts w:cstheme="minorHAnsi"/>
        </w:rPr>
        <w:t xml:space="preserve"> ait, harcama, tüketim, fatura ve alımların merkezi otorite tarafından   </w:t>
      </w:r>
    </w:p>
    <w:p w14:paraId="0B639DF6" w14:textId="2E8C5FA0" w:rsidR="000D0EF9" w:rsidRPr="006D2348" w:rsidRDefault="00DE689B" w:rsidP="00E96B17">
      <w:pPr>
        <w:pStyle w:val="AralkYok"/>
        <w:spacing w:line="360" w:lineRule="auto"/>
        <w:rPr>
          <w:rFonts w:cstheme="minorHAnsi"/>
        </w:rPr>
      </w:pPr>
      <w:r w:rsidRPr="000D0EF9">
        <w:rPr>
          <w:rFonts w:cstheme="minorHAnsi"/>
        </w:rPr>
        <w:t xml:space="preserve">           </w:t>
      </w:r>
      <w:r w:rsidR="00931FCF" w:rsidRPr="000D0EF9">
        <w:rPr>
          <w:rFonts w:cstheme="minorHAnsi"/>
        </w:rPr>
        <w:t xml:space="preserve">  </w:t>
      </w:r>
      <w:proofErr w:type="gramStart"/>
      <w:r w:rsidR="00931FCF" w:rsidRPr="000D0EF9">
        <w:rPr>
          <w:rFonts w:cstheme="minorHAnsi"/>
        </w:rPr>
        <w:t>takip</w:t>
      </w:r>
      <w:proofErr w:type="gramEnd"/>
      <w:r w:rsidR="00931FCF" w:rsidRPr="000D0EF9">
        <w:rPr>
          <w:rFonts w:cstheme="minorHAnsi"/>
        </w:rPr>
        <w:t xml:space="preserve"> edilebilmesi.   </w:t>
      </w:r>
      <w:r w:rsidR="00316108">
        <w:rPr>
          <w:rFonts w:cstheme="minorHAnsi"/>
        </w:rPr>
        <w:br/>
      </w:r>
    </w:p>
    <w:p w14:paraId="07AFA875" w14:textId="77777777" w:rsidR="000D0EF9" w:rsidRPr="009A00F2" w:rsidRDefault="000D0EF9" w:rsidP="00E96B17">
      <w:pPr>
        <w:pStyle w:val="AralkYok"/>
        <w:spacing w:line="360" w:lineRule="auto"/>
        <w:rPr>
          <w:rFonts w:cstheme="minorHAnsi"/>
          <w:b/>
          <w:u w:val="single"/>
        </w:rPr>
      </w:pPr>
      <w:r w:rsidRPr="00DD73C0">
        <w:rPr>
          <w:rFonts w:cstheme="minorHAnsi"/>
          <w:b/>
          <w:highlight w:val="red"/>
          <w:u w:val="single"/>
        </w:rPr>
        <w:t>SÖZLEŞME TAAHHÜTÜ</w:t>
      </w:r>
    </w:p>
    <w:p w14:paraId="78DE4BEB" w14:textId="30B99076" w:rsidR="009A00F2" w:rsidRDefault="000D0EF9" w:rsidP="00E96B17">
      <w:pPr>
        <w:pStyle w:val="AralkYok"/>
        <w:spacing w:line="360" w:lineRule="auto"/>
        <w:rPr>
          <w:rFonts w:cstheme="minorHAnsi"/>
          <w:b/>
        </w:rPr>
      </w:pPr>
      <w:r>
        <w:rPr>
          <w:rFonts w:cstheme="minorHAnsi"/>
          <w:b/>
        </w:rPr>
        <w:t>S</w:t>
      </w:r>
      <w:r w:rsidR="00683824">
        <w:rPr>
          <w:rFonts w:cstheme="minorHAnsi"/>
          <w:b/>
        </w:rPr>
        <w:t>özleşme süresi boyunca iskonto veya herhangi bir ticari şartta</w:t>
      </w:r>
      <w:r>
        <w:rPr>
          <w:rFonts w:cstheme="minorHAnsi"/>
          <w:b/>
        </w:rPr>
        <w:t xml:space="preserve"> değişiklik olması durumunda herhangi bir ceza uygulaması olmadan sözleşmeyi tek taraflı fesih edebilme hakkını sizlere sunuyoruz.</w:t>
      </w:r>
    </w:p>
    <w:p w14:paraId="03137827" w14:textId="77777777" w:rsidR="009A00F2" w:rsidRDefault="009A00F2" w:rsidP="00E96B17">
      <w:pPr>
        <w:pStyle w:val="AralkYok"/>
        <w:spacing w:line="360" w:lineRule="auto"/>
        <w:rPr>
          <w:rFonts w:cstheme="minorHAnsi"/>
          <w:b/>
        </w:rPr>
      </w:pPr>
    </w:p>
    <w:p w14:paraId="1CF5145C" w14:textId="77777777" w:rsidR="009A00F2" w:rsidRDefault="009A00F2" w:rsidP="00E96B17">
      <w:pPr>
        <w:pStyle w:val="AralkYok"/>
        <w:spacing w:line="360" w:lineRule="auto"/>
        <w:rPr>
          <w:rFonts w:cstheme="minorHAnsi"/>
          <w:b/>
        </w:rPr>
      </w:pPr>
      <w:r>
        <w:rPr>
          <w:rFonts w:cstheme="minorHAnsi"/>
          <w:b/>
        </w:rPr>
        <w:t>CİHAZ MONTAJI</w:t>
      </w:r>
    </w:p>
    <w:p w14:paraId="011ADD01" w14:textId="77777777" w:rsidR="000D0EF9" w:rsidRPr="000D0EF9" w:rsidRDefault="009A00F2" w:rsidP="00E96B17">
      <w:pPr>
        <w:pStyle w:val="AralkYok"/>
        <w:spacing w:line="360" w:lineRule="auto"/>
        <w:rPr>
          <w:rFonts w:cstheme="minorHAnsi"/>
          <w:b/>
        </w:rPr>
      </w:pPr>
      <w:r>
        <w:rPr>
          <w:rFonts w:cstheme="minorHAnsi"/>
          <w:b/>
        </w:rPr>
        <w:t xml:space="preserve">Sözleşme imzalandıktan sonra 3 iş günü içerisinde cihazlarınız, aracın bulunduğu ilde montaja hazır hale getirilir. Sözleşme süresi boyunca </w:t>
      </w:r>
      <w:r w:rsidR="00760C81">
        <w:rPr>
          <w:rFonts w:cstheme="minorHAnsi"/>
          <w:b/>
        </w:rPr>
        <w:t>y</w:t>
      </w:r>
      <w:r>
        <w:rPr>
          <w:rFonts w:cstheme="minorHAnsi"/>
          <w:b/>
        </w:rPr>
        <w:t>eni talepleriniz ise 1 iş günü içinde montaja hazır hale getirilir.</w:t>
      </w:r>
      <w:r w:rsidR="00316108">
        <w:rPr>
          <w:rFonts w:cstheme="minorHAnsi"/>
          <w:b/>
        </w:rPr>
        <w:br/>
      </w:r>
    </w:p>
    <w:p w14:paraId="7E9D0FBB" w14:textId="74C1EE9F" w:rsidR="00DE689B" w:rsidRPr="00AC495C" w:rsidRDefault="00DE689B" w:rsidP="00E96B17">
      <w:pPr>
        <w:pStyle w:val="AralkYok"/>
        <w:spacing w:line="360" w:lineRule="auto"/>
        <w:rPr>
          <w:rFonts w:cstheme="minorHAnsi"/>
        </w:rPr>
      </w:pPr>
      <w:r w:rsidRPr="00E45C1B">
        <w:rPr>
          <w:rFonts w:cstheme="minorHAnsi"/>
          <w:b/>
          <w:u w:val="single"/>
        </w:rPr>
        <w:t>Fiyat</w:t>
      </w:r>
      <w:r w:rsidRPr="00E45C1B">
        <w:rPr>
          <w:rFonts w:cstheme="minorHAnsi"/>
          <w:b/>
        </w:rPr>
        <w:t>:</w:t>
      </w:r>
      <w:r w:rsidRPr="00AC495C">
        <w:rPr>
          <w:rFonts w:cstheme="minorHAnsi"/>
        </w:rPr>
        <w:t xml:space="preserve"> Petrol Ofisi</w:t>
      </w:r>
      <w:r w:rsidR="00683824">
        <w:rPr>
          <w:rFonts w:cstheme="minorHAnsi"/>
        </w:rPr>
        <w:t xml:space="preserve"> ve BP</w:t>
      </w:r>
      <w:r w:rsidRPr="00AC495C">
        <w:rPr>
          <w:rFonts w:cstheme="minorHAnsi"/>
        </w:rPr>
        <w:t xml:space="preserve"> istasyonlarında geçerli pompa satış fiyatları.  </w:t>
      </w:r>
    </w:p>
    <w:p w14:paraId="6A7164C1" w14:textId="77777777" w:rsidR="00DE689B" w:rsidRPr="00AC495C" w:rsidRDefault="00DE689B" w:rsidP="00E96B17">
      <w:pPr>
        <w:pStyle w:val="AralkYok"/>
        <w:spacing w:line="360" w:lineRule="auto"/>
        <w:rPr>
          <w:rFonts w:cstheme="minorHAnsi"/>
        </w:rPr>
      </w:pPr>
      <w:r w:rsidRPr="00E45C1B">
        <w:rPr>
          <w:rFonts w:cstheme="minorHAnsi"/>
          <w:b/>
          <w:u w:val="single"/>
        </w:rPr>
        <w:t>Faturalama</w:t>
      </w:r>
      <w:r w:rsidRPr="00AC495C">
        <w:rPr>
          <w:rFonts w:cstheme="minorHAnsi"/>
        </w:rPr>
        <w:t>: Ayda 2 defa, her ayın 15. günü ve son günü.                                             </w:t>
      </w:r>
    </w:p>
    <w:p w14:paraId="1B33342E" w14:textId="77777777" w:rsidR="00DE689B" w:rsidRPr="00AC495C" w:rsidRDefault="00DE689B" w:rsidP="00E96B17">
      <w:pPr>
        <w:pStyle w:val="AralkYok"/>
        <w:spacing w:line="360" w:lineRule="auto"/>
        <w:rPr>
          <w:rFonts w:cstheme="minorHAnsi"/>
        </w:rPr>
      </w:pPr>
      <w:r w:rsidRPr="00E45C1B">
        <w:rPr>
          <w:rFonts w:cstheme="minorHAnsi"/>
          <w:b/>
          <w:u w:val="single"/>
        </w:rPr>
        <w:t>Montaj</w:t>
      </w:r>
      <w:r w:rsidRPr="00E45C1B">
        <w:rPr>
          <w:rFonts w:cstheme="minorHAnsi"/>
          <w:b/>
        </w:rPr>
        <w:t>:</w:t>
      </w:r>
      <w:r w:rsidRPr="00AC495C">
        <w:rPr>
          <w:rFonts w:cstheme="minorHAnsi"/>
        </w:rPr>
        <w:t xml:space="preserve"> Ücretsiz yapılacaktır. Cihaz arızası durumunda Arıza Dolum Formu ile Manuel dolum yapılır.</w:t>
      </w:r>
    </w:p>
    <w:p w14:paraId="16658A0D" w14:textId="77777777" w:rsidR="00E45C1B" w:rsidRPr="00AC495C" w:rsidRDefault="00DE689B" w:rsidP="00E96B17">
      <w:pPr>
        <w:pStyle w:val="AralkYok"/>
        <w:spacing w:line="360" w:lineRule="auto"/>
        <w:rPr>
          <w:rFonts w:cstheme="minorHAnsi"/>
        </w:rPr>
      </w:pPr>
      <w:r w:rsidRPr="00E45C1B">
        <w:rPr>
          <w:rFonts w:cstheme="minorHAnsi"/>
          <w:b/>
        </w:rPr>
        <w:t>Cihaz kullanım bedeli:</w:t>
      </w:r>
      <w:r w:rsidRPr="00AC495C">
        <w:rPr>
          <w:rFonts w:cstheme="minorHAnsi"/>
        </w:rPr>
        <w:t xml:space="preserve"> Kullanım ücreti alınmayacaktır.</w:t>
      </w:r>
    </w:p>
    <w:p w14:paraId="506DD72F" w14:textId="58B3802F" w:rsidR="00DE689B" w:rsidRDefault="00DE689B" w:rsidP="00E96B17">
      <w:pPr>
        <w:pStyle w:val="AralkYok"/>
        <w:spacing w:line="360" w:lineRule="auto"/>
        <w:rPr>
          <w:rFonts w:cstheme="minorHAnsi"/>
          <w:b/>
          <w:u w:val="single"/>
        </w:rPr>
      </w:pPr>
      <w:proofErr w:type="gramStart"/>
      <w:r w:rsidRPr="00AC495C">
        <w:rPr>
          <w:rFonts w:cstheme="minorHAnsi"/>
          <w:b/>
        </w:rPr>
        <w:t>Vade</w:t>
      </w:r>
      <w:r w:rsidR="00316108">
        <w:rPr>
          <w:rFonts w:cstheme="minorHAnsi"/>
          <w:b/>
          <w:u w:val="single"/>
        </w:rPr>
        <w:t xml:space="preserve"> </w:t>
      </w:r>
      <w:r w:rsidR="00316108">
        <w:rPr>
          <w:rFonts w:cstheme="minorHAnsi"/>
          <w:b/>
        </w:rPr>
        <w:t xml:space="preserve"> :</w:t>
      </w:r>
      <w:proofErr w:type="gramEnd"/>
      <w:r w:rsidR="00316108">
        <w:rPr>
          <w:rFonts w:cstheme="minorHAnsi"/>
          <w:b/>
        </w:rPr>
        <w:t xml:space="preserve"> </w:t>
      </w:r>
      <w:r w:rsidR="00683824">
        <w:rPr>
          <w:rFonts w:cstheme="minorHAnsi"/>
          <w:b/>
        </w:rPr>
        <w:t>Aşağıda tekliflerde belirtilmiştir.</w:t>
      </w:r>
      <w:r w:rsidR="00DA15BA">
        <w:rPr>
          <w:rFonts w:cstheme="minorHAnsi"/>
          <w:b/>
          <w:u w:val="single"/>
        </w:rPr>
        <w:br/>
      </w:r>
    </w:p>
    <w:p w14:paraId="3327915F" w14:textId="5263DFC7" w:rsidR="00DD73C0" w:rsidRPr="005D5AC8" w:rsidRDefault="00DD73C0" w:rsidP="00E96B17">
      <w:pPr>
        <w:rPr>
          <w:rFonts w:cstheme="minorHAnsi"/>
          <w:b/>
          <w:color w:val="000000" w:themeColor="text1"/>
          <w:highlight w:val="red"/>
        </w:rPr>
      </w:pPr>
      <w:r w:rsidRPr="00DD73C0">
        <w:rPr>
          <w:rFonts w:cstheme="minorHAnsi"/>
          <w:b/>
          <w:color w:val="000000" w:themeColor="text1"/>
          <w:highlight w:val="red"/>
        </w:rPr>
        <w:t>ANLAŞMALI BAYİ SİSTEMİ</w:t>
      </w:r>
    </w:p>
    <w:p w14:paraId="0BABED58" w14:textId="00B90409" w:rsidR="005F6460" w:rsidRDefault="00DD73C0" w:rsidP="00DD73C0">
      <w:pPr>
        <w:rPr>
          <w:b/>
        </w:rPr>
      </w:pPr>
      <w:r w:rsidRPr="00DD73C0">
        <w:rPr>
          <w:b/>
        </w:rPr>
        <w:t xml:space="preserve">** Türkiye genelinde 1940 PETROL </w:t>
      </w:r>
      <w:proofErr w:type="gramStart"/>
      <w:r w:rsidRPr="00DD73C0">
        <w:rPr>
          <w:b/>
        </w:rPr>
        <w:t>OFİSİ  bayi</w:t>
      </w:r>
      <w:proofErr w:type="gramEnd"/>
      <w:r w:rsidRPr="00DD73C0">
        <w:rPr>
          <w:b/>
        </w:rPr>
        <w:t xml:space="preserve"> ağı içerisinde, 120 bayi ile ekstra destek iskontosu anlaşması sağlayıp tekliflerimiz de Türkiye geneli teklif ve anlaşma</w:t>
      </w:r>
      <w:r w:rsidR="00E42A13">
        <w:rPr>
          <w:b/>
        </w:rPr>
        <w:t>lı bayilerden alımlarınız için 3</w:t>
      </w:r>
      <w:r w:rsidRPr="00DD73C0">
        <w:rPr>
          <w:b/>
        </w:rPr>
        <w:t xml:space="preserve"> ayrı teklif vermekteyiz. Bu uygulama sadece bizde ‘ ÖZKARAASLAN FİLO AKARYAKIT ‘ olarak kendi yazılımımızın desteği ile müşterilerimize ekstra indirim avantajı sağlamak için uyarlanmış bir sistemimizdir. .Anlaşmalı bayilerimiz tüm otobanlarda ki PETROL OFİSİ  istasyonlarını ve tüm çevre yollarında en az 1 tane olmak üzere anlaşmış olduğumuz bayilerle müşterilerimizin tüketimlerinin en az %70 oranla anlaşmalı bayilerimizden aldırabildiğimizin bilgisini de vermek isteriz. Ekstra destek aldığımız istasyonlar ile siz aranızda her hangi bir fatura veya alış veriş gerçekleştirmeyip, araçlarınızın anlaşmalı bayilerden yakıt alması durumunda sistem otomatik olarak anlaşmalı bayilerden al</w:t>
      </w:r>
      <w:r w:rsidR="00E42A13">
        <w:rPr>
          <w:b/>
        </w:rPr>
        <w:t>ınan akaryakıtlara faturada bayi desteğine göre %1 veya %2</w:t>
      </w:r>
      <w:r w:rsidRPr="00DD73C0">
        <w:rPr>
          <w:b/>
        </w:rPr>
        <w:t xml:space="preserve"> iskonto yapmaktadır.</w:t>
      </w:r>
    </w:p>
    <w:p w14:paraId="20D58471" w14:textId="77777777" w:rsidR="00DB19AF" w:rsidRDefault="00DB19AF" w:rsidP="00E96B17">
      <w:pPr>
        <w:rPr>
          <w:b/>
        </w:rPr>
      </w:pPr>
    </w:p>
    <w:p w14:paraId="40B06EB9" w14:textId="77777777" w:rsidR="00DB19AF" w:rsidRDefault="00DB19AF" w:rsidP="00E96B17">
      <w:pPr>
        <w:rPr>
          <w:b/>
        </w:rPr>
      </w:pPr>
    </w:p>
    <w:p w14:paraId="2E8D07ED" w14:textId="3A469434" w:rsidR="00C73D58" w:rsidRPr="005D5AC8" w:rsidRDefault="005F6460" w:rsidP="00E96B17">
      <w:pPr>
        <w:rPr>
          <w:b/>
        </w:rPr>
      </w:pPr>
      <w:r>
        <w:rPr>
          <w:b/>
        </w:rPr>
        <w:t>Türkiye geneli Petrol Ofisi istasyonlar haritası;</w:t>
      </w:r>
      <w:r>
        <w:rPr>
          <w:b/>
        </w:rPr>
        <w:br/>
      </w:r>
      <w:hyperlink r:id="rId8" w:history="1">
        <w:r w:rsidRPr="00C46139">
          <w:rPr>
            <w:rStyle w:val="Kpr"/>
            <w:b/>
          </w:rPr>
          <w:t>https://www.petrolofisi.com.tr/istasyon-nerede</w:t>
        </w:r>
      </w:hyperlink>
      <w:r>
        <w:rPr>
          <w:b/>
        </w:rPr>
        <w:br/>
      </w:r>
      <w:r w:rsidR="00DD73C0">
        <w:rPr>
          <w:b/>
        </w:rPr>
        <w:br/>
      </w:r>
      <w:r w:rsidR="00DD73C0" w:rsidRPr="00DD73C0">
        <w:rPr>
          <w:b/>
        </w:rPr>
        <w:t xml:space="preserve"> </w:t>
      </w:r>
      <w:r w:rsidR="00DD73C0" w:rsidRPr="00F07A90">
        <w:rPr>
          <w:b/>
          <w:highlight w:val="red"/>
        </w:rPr>
        <w:t>**Anlaşmalı bay</w:t>
      </w:r>
      <w:r>
        <w:rPr>
          <w:b/>
          <w:highlight w:val="red"/>
        </w:rPr>
        <w:t xml:space="preserve">i haritası </w:t>
      </w:r>
      <w:r>
        <w:rPr>
          <w:b/>
        </w:rPr>
        <w:t>;</w:t>
      </w:r>
      <w:r w:rsidR="00DD73C0">
        <w:rPr>
          <w:b/>
        </w:rPr>
        <w:br/>
      </w:r>
      <w:hyperlink r:id="rId9" w:history="1">
        <w:r w:rsidR="00DD73C0">
          <w:rPr>
            <w:rStyle w:val="Kpr"/>
          </w:rPr>
          <w:t>https://www.google.com/maps/d/viewer?hl=tr&amp;ll=39.07616198173621%2C33.976601099999975&amp;z=7&amp;mid=14c4OJZjE21s2YcUwUscRmvw9ZrVJ0SM</w:t>
        </w:r>
      </w:hyperlink>
      <w:r w:rsidR="00AA7A8D" w:rsidRPr="00DD73C0">
        <w:rPr>
          <w:rFonts w:cstheme="minorHAnsi"/>
          <w:b/>
        </w:rPr>
        <w:tab/>
      </w:r>
    </w:p>
    <w:p w14:paraId="07920583" w14:textId="2DD8C148" w:rsidR="009A00F2" w:rsidRPr="001D2806" w:rsidRDefault="00294702" w:rsidP="00E96B17">
      <w:pPr>
        <w:rPr>
          <w:rFonts w:cstheme="minorHAnsi"/>
        </w:rPr>
      </w:pPr>
      <w:r w:rsidRPr="00DD73C0">
        <w:rPr>
          <w:rFonts w:cstheme="minorHAnsi"/>
          <w:b/>
          <w:highlight w:val="red"/>
          <w:u w:val="single"/>
        </w:rPr>
        <w:t>İSKONTO ORAN</w:t>
      </w:r>
      <w:r w:rsidR="00C23310" w:rsidRPr="00DD73C0">
        <w:rPr>
          <w:rFonts w:cstheme="minorHAnsi"/>
          <w:b/>
          <w:highlight w:val="red"/>
          <w:u w:val="single"/>
        </w:rPr>
        <w:t>LARI</w:t>
      </w:r>
      <w:r w:rsidRPr="00DD73C0">
        <w:rPr>
          <w:rFonts w:cstheme="minorHAnsi"/>
          <w:b/>
          <w:highlight w:val="red"/>
          <w:u w:val="single"/>
        </w:rPr>
        <w:t>:</w:t>
      </w:r>
    </w:p>
    <w:p w14:paraId="1F23EE94" w14:textId="4038C242" w:rsidR="007D48A6" w:rsidRDefault="00B17EC4" w:rsidP="00E96B17">
      <w:pPr>
        <w:rPr>
          <w:rFonts w:cstheme="minorHAnsi"/>
          <w:b/>
        </w:rPr>
      </w:pPr>
      <w:proofErr w:type="spellStart"/>
      <w:r w:rsidRPr="00EC11A9">
        <w:rPr>
          <w:rFonts w:cstheme="minorHAnsi"/>
          <w:b/>
        </w:rPr>
        <w:t>Automatic</w:t>
      </w:r>
      <w:proofErr w:type="spellEnd"/>
      <w:r w:rsidRPr="00EC11A9">
        <w:rPr>
          <w:rFonts w:cstheme="minorHAnsi"/>
          <w:b/>
        </w:rPr>
        <w:t xml:space="preserve"> </w:t>
      </w:r>
      <w:r w:rsidR="00AC495C" w:rsidRPr="00EC11A9">
        <w:rPr>
          <w:rFonts w:cstheme="minorHAnsi"/>
          <w:b/>
        </w:rPr>
        <w:t>S</w:t>
      </w:r>
      <w:r w:rsidRPr="00EC11A9">
        <w:rPr>
          <w:rFonts w:cstheme="minorHAnsi"/>
          <w:b/>
        </w:rPr>
        <w:t>istem</w:t>
      </w:r>
      <w:r w:rsidR="00AC495C" w:rsidRPr="00EC11A9">
        <w:rPr>
          <w:rFonts w:cstheme="minorHAnsi"/>
          <w:b/>
        </w:rPr>
        <w:t xml:space="preserve"> ile </w:t>
      </w:r>
      <w:r w:rsidRPr="00EC11A9">
        <w:rPr>
          <w:rFonts w:cstheme="minorHAnsi"/>
          <w:b/>
        </w:rPr>
        <w:t>Petrol Ofisi A.Ş</w:t>
      </w:r>
      <w:r w:rsidR="00463C2F" w:rsidRPr="00DE7B65">
        <w:rPr>
          <w:rFonts w:cstheme="minorHAnsi"/>
          <w:b/>
          <w:sz w:val="32"/>
          <w:szCs w:val="32"/>
        </w:rPr>
        <w:t xml:space="preserve">.  </w:t>
      </w:r>
      <w:proofErr w:type="gramStart"/>
      <w:r w:rsidR="00DE7B65" w:rsidRPr="00DE7B65">
        <w:rPr>
          <w:b/>
          <w:sz w:val="32"/>
          <w:szCs w:val="32"/>
        </w:rPr>
        <w:t>{{ vade</w:t>
      </w:r>
      <w:proofErr w:type="gramEnd"/>
      <w:r w:rsidR="00DE7B65" w:rsidRPr="00DE7B65">
        <w:rPr>
          <w:b/>
          <w:sz w:val="32"/>
          <w:szCs w:val="32"/>
        </w:rPr>
        <w:t xml:space="preserve"> }}</w:t>
      </w:r>
      <w:r w:rsidR="00DE7B65">
        <w:t xml:space="preserve"> </w:t>
      </w:r>
      <w:r w:rsidR="00665853">
        <w:rPr>
          <w:rFonts w:cstheme="minorHAnsi"/>
          <w:b/>
        </w:rPr>
        <w:t>havale</w:t>
      </w:r>
      <w:r w:rsidR="006B2A4F">
        <w:rPr>
          <w:rFonts w:cstheme="minorHAnsi"/>
          <w:b/>
        </w:rPr>
        <w:t xml:space="preserve"> akaryakıt alımlarınız</w:t>
      </w:r>
      <w:r w:rsidR="00D14136">
        <w:rPr>
          <w:rFonts w:cstheme="minorHAnsi"/>
          <w:b/>
        </w:rPr>
        <w:t xml:space="preserve"> </w:t>
      </w:r>
      <w:proofErr w:type="gramStart"/>
      <w:r w:rsidR="00D14136">
        <w:rPr>
          <w:rFonts w:cstheme="minorHAnsi"/>
          <w:b/>
        </w:rPr>
        <w:t>için</w:t>
      </w:r>
      <w:r w:rsidRPr="00EC11A9">
        <w:rPr>
          <w:rFonts w:cstheme="minorHAnsi"/>
          <w:b/>
        </w:rPr>
        <w:t xml:space="preserve"> </w:t>
      </w:r>
      <w:r w:rsidR="0068404C" w:rsidRPr="00EC11A9">
        <w:rPr>
          <w:rFonts w:cstheme="minorHAnsi"/>
          <w:b/>
        </w:rPr>
        <w:t>:</w:t>
      </w:r>
      <w:proofErr w:type="gramEnd"/>
    </w:p>
    <w:p w14:paraId="1B172AA5" w14:textId="53D7B619" w:rsidR="00B64FFA" w:rsidRPr="0059345E" w:rsidRDefault="0085194E" w:rsidP="00E96B17">
      <w:pPr>
        <w:rPr>
          <w:b/>
          <w:sz w:val="28"/>
          <w:szCs w:val="28"/>
        </w:rPr>
      </w:pPr>
      <w:r w:rsidRPr="0059345E">
        <w:rPr>
          <w:b/>
          <w:sz w:val="28"/>
          <w:szCs w:val="28"/>
        </w:rPr>
        <w:t>TÜRKİYE geneli</w:t>
      </w:r>
      <w:r w:rsidR="00951742" w:rsidRPr="0059345E">
        <w:rPr>
          <w:b/>
          <w:sz w:val="28"/>
          <w:szCs w:val="28"/>
        </w:rPr>
        <w:t xml:space="preserve"> </w:t>
      </w:r>
      <w:r w:rsidRPr="0059345E">
        <w:rPr>
          <w:b/>
          <w:sz w:val="28"/>
          <w:szCs w:val="28"/>
        </w:rPr>
        <w:t xml:space="preserve">akaryakıt alımlarınız </w:t>
      </w:r>
      <w:proofErr w:type="gramStart"/>
      <w:r w:rsidRPr="0059345E">
        <w:rPr>
          <w:b/>
          <w:sz w:val="28"/>
          <w:szCs w:val="28"/>
        </w:rPr>
        <w:t>için :</w:t>
      </w:r>
      <w:proofErr w:type="gramEnd"/>
      <w:r w:rsidRPr="0059345E">
        <w:rPr>
          <w:b/>
          <w:sz w:val="28"/>
          <w:szCs w:val="28"/>
        </w:rPr>
        <w:t xml:space="preserve"> </w:t>
      </w:r>
      <w:proofErr w:type="gramStart"/>
      <w:r w:rsidR="00DE7B65" w:rsidRPr="00DE7B65">
        <w:rPr>
          <w:b/>
          <w:bCs/>
          <w:sz w:val="28"/>
          <w:szCs w:val="28"/>
        </w:rPr>
        <w:t xml:space="preserve">{{ </w:t>
      </w:r>
      <w:proofErr w:type="spellStart"/>
      <w:r w:rsidR="00DE7B65" w:rsidRPr="00DE7B65">
        <w:rPr>
          <w:b/>
          <w:bCs/>
          <w:sz w:val="28"/>
          <w:szCs w:val="28"/>
        </w:rPr>
        <w:t>iskonto</w:t>
      </w:r>
      <w:proofErr w:type="gramEnd"/>
      <w:r w:rsidR="00DE7B65" w:rsidRPr="00DE7B65">
        <w:rPr>
          <w:b/>
          <w:bCs/>
          <w:sz w:val="28"/>
          <w:szCs w:val="28"/>
        </w:rPr>
        <w:t>_pompa</w:t>
      </w:r>
      <w:proofErr w:type="spellEnd"/>
      <w:r w:rsidR="00DE7B65" w:rsidRPr="00DE7B65">
        <w:rPr>
          <w:b/>
          <w:bCs/>
          <w:sz w:val="28"/>
          <w:szCs w:val="28"/>
        </w:rPr>
        <w:t xml:space="preserve"> }}</w:t>
      </w:r>
      <w:r w:rsidR="005D5AC8" w:rsidRPr="0059345E">
        <w:rPr>
          <w:b/>
          <w:color w:val="FF0000"/>
          <w:sz w:val="28"/>
          <w:szCs w:val="28"/>
          <w:u w:val="single"/>
        </w:rPr>
        <w:br/>
      </w:r>
    </w:p>
    <w:p w14:paraId="054C2442" w14:textId="536E24B5" w:rsidR="00EA69BF" w:rsidRPr="0059345E" w:rsidRDefault="0085194E" w:rsidP="0059345E">
      <w:pPr>
        <w:rPr>
          <w:b/>
          <w:color w:val="FF0000"/>
          <w:sz w:val="28"/>
          <w:szCs w:val="28"/>
          <w:u w:val="single"/>
        </w:rPr>
      </w:pPr>
      <w:r w:rsidRPr="0059345E">
        <w:rPr>
          <w:b/>
          <w:sz w:val="28"/>
          <w:szCs w:val="28"/>
        </w:rPr>
        <w:t xml:space="preserve">Anlaşmalı bayilerden alımlarınız </w:t>
      </w:r>
      <w:proofErr w:type="gramStart"/>
      <w:r w:rsidRPr="0059345E">
        <w:rPr>
          <w:b/>
          <w:sz w:val="28"/>
          <w:szCs w:val="28"/>
        </w:rPr>
        <w:t>için :</w:t>
      </w:r>
      <w:proofErr w:type="gramEnd"/>
      <w:r w:rsidRPr="0059345E">
        <w:rPr>
          <w:b/>
          <w:sz w:val="28"/>
          <w:szCs w:val="28"/>
        </w:rPr>
        <w:t xml:space="preserve"> </w:t>
      </w:r>
      <w:proofErr w:type="gramStart"/>
      <w:r w:rsidR="00DE7B65" w:rsidRPr="00DE7B65">
        <w:rPr>
          <w:b/>
          <w:bCs/>
          <w:sz w:val="28"/>
          <w:szCs w:val="28"/>
        </w:rPr>
        <w:t xml:space="preserve">{{ </w:t>
      </w:r>
      <w:proofErr w:type="spellStart"/>
      <w:r w:rsidR="00DE7B65" w:rsidRPr="00DE7B65">
        <w:rPr>
          <w:b/>
          <w:bCs/>
          <w:sz w:val="28"/>
          <w:szCs w:val="28"/>
        </w:rPr>
        <w:t>iskonto</w:t>
      </w:r>
      <w:proofErr w:type="gramEnd"/>
      <w:r w:rsidR="00DE7B65" w:rsidRPr="00DE7B65">
        <w:rPr>
          <w:b/>
          <w:bCs/>
          <w:sz w:val="28"/>
          <w:szCs w:val="28"/>
        </w:rPr>
        <w:t>_istasyon</w:t>
      </w:r>
      <w:proofErr w:type="spellEnd"/>
      <w:r w:rsidR="00DE7B65" w:rsidRPr="00DE7B65">
        <w:rPr>
          <w:b/>
          <w:bCs/>
          <w:sz w:val="28"/>
          <w:szCs w:val="28"/>
        </w:rPr>
        <w:t xml:space="preserve"> }}</w:t>
      </w:r>
      <w:r w:rsidR="00C018C1" w:rsidRPr="0059345E">
        <w:rPr>
          <w:b/>
          <w:color w:val="FF0000"/>
          <w:sz w:val="28"/>
          <w:szCs w:val="28"/>
          <w:u w:val="single"/>
        </w:rPr>
        <w:br/>
      </w:r>
    </w:p>
    <w:p w14:paraId="3C786F36" w14:textId="62966091" w:rsidR="005C478F" w:rsidRPr="0059345E" w:rsidRDefault="005C478F" w:rsidP="00E96B17">
      <w:pPr>
        <w:rPr>
          <w:b/>
          <w:color w:val="FF0000"/>
          <w:u w:val="single"/>
        </w:rPr>
      </w:pPr>
      <w:r w:rsidRPr="003A4D25">
        <w:rPr>
          <w:rFonts w:cstheme="minorHAnsi"/>
          <w:b/>
          <w:u w:val="single"/>
        </w:rPr>
        <w:t>Ödeme</w:t>
      </w:r>
      <w:r w:rsidR="004635DF" w:rsidRPr="003A4D25">
        <w:rPr>
          <w:rFonts w:cstheme="minorHAnsi"/>
          <w:b/>
          <w:u w:val="single"/>
        </w:rPr>
        <w:t>ler</w:t>
      </w:r>
      <w:r w:rsidR="00931FCF" w:rsidRPr="003A4D25">
        <w:rPr>
          <w:rFonts w:cstheme="minorHAnsi"/>
          <w:b/>
        </w:rPr>
        <w:t>:</w:t>
      </w:r>
      <w:r w:rsidR="004023EE" w:rsidRPr="00AC495C">
        <w:rPr>
          <w:rFonts w:cstheme="minorHAnsi"/>
        </w:rPr>
        <w:t xml:space="preserve"> </w:t>
      </w:r>
      <w:r w:rsidR="00EA2161" w:rsidRPr="00AC495C">
        <w:rPr>
          <w:rFonts w:cstheme="minorHAnsi"/>
          <w:b/>
        </w:rPr>
        <w:t xml:space="preserve">(Teminat mektubu) </w:t>
      </w:r>
      <w:proofErr w:type="gramStart"/>
      <w:r w:rsidR="00DE18FB">
        <w:rPr>
          <w:rFonts w:cstheme="minorHAnsi"/>
          <w:b/>
        </w:rPr>
        <w:t>HAVALE</w:t>
      </w:r>
      <w:r w:rsidR="003F619E">
        <w:rPr>
          <w:rFonts w:cstheme="minorHAnsi"/>
        </w:rPr>
        <w:t xml:space="preserve"> ,</w:t>
      </w:r>
      <w:r w:rsidR="003F619E" w:rsidRPr="003F619E">
        <w:rPr>
          <w:rFonts w:cstheme="minorHAnsi"/>
          <w:b/>
        </w:rPr>
        <w:t>KREDİ</w:t>
      </w:r>
      <w:proofErr w:type="gramEnd"/>
      <w:r w:rsidR="003F619E" w:rsidRPr="003F619E">
        <w:rPr>
          <w:rFonts w:cstheme="minorHAnsi"/>
          <w:b/>
        </w:rPr>
        <w:t xml:space="preserve"> KARTI</w:t>
      </w:r>
      <w:r w:rsidR="003F619E">
        <w:rPr>
          <w:rFonts w:cstheme="minorHAnsi"/>
          <w:b/>
        </w:rPr>
        <w:t xml:space="preserve"> veya</w:t>
      </w:r>
      <w:r w:rsidR="004023EE" w:rsidRPr="003F619E">
        <w:rPr>
          <w:rFonts w:cstheme="minorHAnsi"/>
          <w:b/>
        </w:rPr>
        <w:t xml:space="preserve"> </w:t>
      </w:r>
      <w:r w:rsidR="00DE18FB">
        <w:rPr>
          <w:rFonts w:cstheme="minorHAnsi"/>
          <w:b/>
        </w:rPr>
        <w:t>DBS</w:t>
      </w:r>
      <w:r w:rsidR="004023EE" w:rsidRPr="00AC495C">
        <w:rPr>
          <w:rFonts w:cstheme="minorHAnsi"/>
        </w:rPr>
        <w:t xml:space="preserve"> sistemi ile yapılır.</w:t>
      </w:r>
    </w:p>
    <w:p w14:paraId="734F3C10" w14:textId="77777777" w:rsidR="009A00F2" w:rsidRPr="00AC495C" w:rsidRDefault="009A00F2" w:rsidP="00E96B17">
      <w:pPr>
        <w:rPr>
          <w:rFonts w:cstheme="minorHAnsi"/>
        </w:rPr>
      </w:pPr>
    </w:p>
    <w:p w14:paraId="31B78C82" w14:textId="77777777" w:rsidR="00C203B8" w:rsidRDefault="00294702" w:rsidP="00E96B17">
      <w:pPr>
        <w:rPr>
          <w:rFonts w:cstheme="minorHAnsi"/>
          <w:b/>
        </w:rPr>
      </w:pPr>
      <w:proofErr w:type="gramStart"/>
      <w:r w:rsidRPr="00AC495C">
        <w:rPr>
          <w:rFonts w:cstheme="minorHAnsi"/>
          <w:b/>
        </w:rPr>
        <w:t>Saygılarımızla..</w:t>
      </w:r>
      <w:proofErr w:type="gramEnd"/>
      <w:r w:rsidRPr="00AC495C">
        <w:rPr>
          <w:rFonts w:cstheme="minorHAnsi"/>
          <w:b/>
        </w:rPr>
        <w:t xml:space="preserve"> </w:t>
      </w:r>
    </w:p>
    <w:p w14:paraId="41C01CA9" w14:textId="0F814F3D" w:rsidR="00E45C1B" w:rsidRDefault="00C203B8" w:rsidP="00E96B17">
      <w:pPr>
        <w:rPr>
          <w:rFonts w:cstheme="minorHAnsi"/>
          <w:b/>
        </w:rPr>
      </w:pPr>
      <w:r>
        <w:rPr>
          <w:rFonts w:cstheme="minorHAnsi"/>
          <w:b/>
        </w:rPr>
        <w:t>Bölge Müdürü</w:t>
      </w:r>
      <w:r w:rsidR="00D56FE8">
        <w:rPr>
          <w:rFonts w:cstheme="minorHAnsi"/>
          <w:b/>
        </w:rPr>
        <w:tab/>
      </w:r>
      <w:r w:rsidR="00D56FE8">
        <w:rPr>
          <w:rFonts w:cstheme="minorHAnsi"/>
          <w:b/>
        </w:rPr>
        <w:tab/>
      </w:r>
    </w:p>
    <w:p w14:paraId="02185A23" w14:textId="0809ADDC" w:rsidR="00D56FE8" w:rsidRDefault="00B64FFA" w:rsidP="00E96B17">
      <w:pPr>
        <w:rPr>
          <w:rFonts w:cstheme="minorHAnsi"/>
          <w:b/>
        </w:rPr>
      </w:pPr>
      <w:proofErr w:type="gramStart"/>
      <w:r>
        <w:rPr>
          <w:rFonts w:cstheme="minorHAnsi"/>
          <w:b/>
        </w:rPr>
        <w:t>Adem</w:t>
      </w:r>
      <w:proofErr w:type="gramEnd"/>
      <w:r>
        <w:rPr>
          <w:rFonts w:cstheme="minorHAnsi"/>
          <w:b/>
        </w:rPr>
        <w:t xml:space="preserve"> KALE</w:t>
      </w:r>
      <w:r w:rsidR="00B04F9F">
        <w:rPr>
          <w:rFonts w:cstheme="minorHAnsi"/>
          <w:b/>
        </w:rPr>
        <w:t>OĞLU</w:t>
      </w:r>
    </w:p>
    <w:p w14:paraId="7B46A2EA" w14:textId="75F795BC" w:rsidR="00294702" w:rsidRDefault="00E45C1B" w:rsidP="00E96B17">
      <w:pPr>
        <w:rPr>
          <w:rFonts w:cstheme="minorHAnsi"/>
          <w:b/>
        </w:rPr>
      </w:pPr>
      <w:r>
        <w:rPr>
          <w:rFonts w:cstheme="minorHAnsi"/>
          <w:b/>
        </w:rPr>
        <w:t>0</w:t>
      </w:r>
      <w:r w:rsidR="00CF574B" w:rsidRPr="00AC495C">
        <w:rPr>
          <w:rFonts w:cstheme="minorHAnsi"/>
          <w:b/>
        </w:rPr>
        <w:t xml:space="preserve"> 5</w:t>
      </w:r>
      <w:r w:rsidR="00B04F9F">
        <w:rPr>
          <w:rFonts w:cstheme="minorHAnsi"/>
          <w:b/>
        </w:rPr>
        <w:t>31</w:t>
      </w:r>
      <w:r w:rsidR="00851E76" w:rsidRPr="00AC495C">
        <w:rPr>
          <w:rFonts w:cstheme="minorHAnsi"/>
          <w:b/>
        </w:rPr>
        <w:t xml:space="preserve"> </w:t>
      </w:r>
      <w:r w:rsidR="00B04F9F">
        <w:rPr>
          <w:rFonts w:cstheme="minorHAnsi"/>
          <w:b/>
        </w:rPr>
        <w:t xml:space="preserve">282 </w:t>
      </w:r>
      <w:r w:rsidR="00953052">
        <w:rPr>
          <w:rFonts w:cstheme="minorHAnsi"/>
          <w:b/>
        </w:rPr>
        <w:t>99 91</w:t>
      </w:r>
    </w:p>
    <w:p w14:paraId="5FE4DFAC" w14:textId="53452987" w:rsidR="00D56FE8" w:rsidRPr="00AC495C" w:rsidRDefault="006B2A4F" w:rsidP="00D56FE8">
      <w:pPr>
        <w:jc w:val="center"/>
        <w:rPr>
          <w:rFonts w:cstheme="minorHAnsi"/>
          <w:b/>
        </w:rPr>
      </w:pPr>
      <w:r>
        <w:rPr>
          <w:rFonts w:cstheme="minorHAnsi"/>
          <w:b/>
        </w:rPr>
        <w:t>www.ozkaraaslanfilo</w:t>
      </w:r>
      <w:r w:rsidR="00D56FE8">
        <w:rPr>
          <w:rFonts w:cstheme="minorHAnsi"/>
          <w:b/>
        </w:rPr>
        <w:t>.com</w:t>
      </w:r>
    </w:p>
    <w:sectPr w:rsidR="00D56FE8" w:rsidRPr="00AC495C" w:rsidSect="006B03D4">
      <w:pgSz w:w="11906" w:h="16838"/>
      <w:pgMar w:top="1417" w:right="991" w:bottom="28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26DB8"/>
    <w:multiLevelType w:val="hybridMultilevel"/>
    <w:tmpl w:val="E61685EE"/>
    <w:lvl w:ilvl="0" w:tplc="587E4086">
      <w:numFmt w:val="bullet"/>
      <w:lvlText w:val=""/>
      <w:lvlJc w:val="left"/>
      <w:pPr>
        <w:ind w:left="720" w:hanging="360"/>
      </w:pPr>
      <w:rPr>
        <w:rFonts w:ascii="Symbol" w:eastAsiaTheme="minorEastAsia" w:hAnsi="Symbol" w:cstheme="minorHAnsi" w:hint="default"/>
        <w:color w:val="FF0000"/>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206F70C7"/>
    <w:multiLevelType w:val="hybridMultilevel"/>
    <w:tmpl w:val="043A7C26"/>
    <w:lvl w:ilvl="0" w:tplc="8578CDF6">
      <w:numFmt w:val="bullet"/>
      <w:lvlText w:val="-"/>
      <w:lvlJc w:val="left"/>
      <w:pPr>
        <w:ind w:left="720" w:hanging="360"/>
      </w:pPr>
      <w:rPr>
        <w:rFonts w:ascii="Calibri" w:eastAsiaTheme="minorEastAsia"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27396591"/>
    <w:multiLevelType w:val="hybridMultilevel"/>
    <w:tmpl w:val="42DC491A"/>
    <w:lvl w:ilvl="0" w:tplc="E92A7E00">
      <w:start w:val="60"/>
      <w:numFmt w:val="bullet"/>
      <w:lvlText w:val=""/>
      <w:lvlJc w:val="left"/>
      <w:pPr>
        <w:ind w:left="720" w:hanging="360"/>
      </w:pPr>
      <w:rPr>
        <w:rFonts w:ascii="Symbol" w:eastAsiaTheme="minorHAnsi" w:hAnsi="Symbol"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3C8B6ABD"/>
    <w:multiLevelType w:val="hybridMultilevel"/>
    <w:tmpl w:val="1F3C9C8A"/>
    <w:lvl w:ilvl="0" w:tplc="3B4E96A0">
      <w:start w:val="3"/>
      <w:numFmt w:val="bullet"/>
      <w:lvlText w:val="-"/>
      <w:lvlJc w:val="left"/>
      <w:pPr>
        <w:ind w:left="720" w:hanging="360"/>
      </w:pPr>
      <w:rPr>
        <w:rFonts w:ascii="Calibri" w:eastAsiaTheme="minorHAns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43845502"/>
    <w:multiLevelType w:val="hybridMultilevel"/>
    <w:tmpl w:val="C90C4F6C"/>
    <w:lvl w:ilvl="0" w:tplc="A39ACAAC">
      <w:numFmt w:val="bullet"/>
      <w:lvlText w:val=""/>
      <w:lvlJc w:val="left"/>
      <w:pPr>
        <w:ind w:left="720" w:hanging="360"/>
      </w:pPr>
      <w:rPr>
        <w:rFonts w:ascii="Symbol" w:eastAsiaTheme="minorHAnsi" w:hAnsi="Symbol"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906143662">
    <w:abstractNumId w:val="2"/>
  </w:num>
  <w:num w:numId="2" w16cid:durableId="580455772">
    <w:abstractNumId w:val="4"/>
  </w:num>
  <w:num w:numId="3" w16cid:durableId="1510171083">
    <w:abstractNumId w:val="1"/>
  </w:num>
  <w:num w:numId="4" w16cid:durableId="453522060">
    <w:abstractNumId w:val="0"/>
  </w:num>
  <w:num w:numId="5" w16cid:durableId="13026151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CF3"/>
    <w:rsid w:val="0000590F"/>
    <w:rsid w:val="00010101"/>
    <w:rsid w:val="00012328"/>
    <w:rsid w:val="00030B0A"/>
    <w:rsid w:val="0003429D"/>
    <w:rsid w:val="00080202"/>
    <w:rsid w:val="00087B49"/>
    <w:rsid w:val="000A000E"/>
    <w:rsid w:val="000B1968"/>
    <w:rsid w:val="000D0EF9"/>
    <w:rsid w:val="000E1687"/>
    <w:rsid w:val="000E3F6E"/>
    <w:rsid w:val="0010567D"/>
    <w:rsid w:val="001102A3"/>
    <w:rsid w:val="0011538E"/>
    <w:rsid w:val="001164A6"/>
    <w:rsid w:val="00120685"/>
    <w:rsid w:val="001209FD"/>
    <w:rsid w:val="0012167F"/>
    <w:rsid w:val="00121E02"/>
    <w:rsid w:val="00171932"/>
    <w:rsid w:val="001A4304"/>
    <w:rsid w:val="001A7F17"/>
    <w:rsid w:val="001B4AD4"/>
    <w:rsid w:val="001B72F8"/>
    <w:rsid w:val="001C23E1"/>
    <w:rsid w:val="001C74FF"/>
    <w:rsid w:val="001D2806"/>
    <w:rsid w:val="001D5E72"/>
    <w:rsid w:val="001E66A6"/>
    <w:rsid w:val="00205BAB"/>
    <w:rsid w:val="0021202E"/>
    <w:rsid w:val="00216CF3"/>
    <w:rsid w:val="002217D3"/>
    <w:rsid w:val="002414BD"/>
    <w:rsid w:val="0025194A"/>
    <w:rsid w:val="0026109C"/>
    <w:rsid w:val="00266E92"/>
    <w:rsid w:val="00267A35"/>
    <w:rsid w:val="0028150E"/>
    <w:rsid w:val="00294702"/>
    <w:rsid w:val="002A1C1F"/>
    <w:rsid w:val="002A3DB4"/>
    <w:rsid w:val="002B06AF"/>
    <w:rsid w:val="002B401C"/>
    <w:rsid w:val="002B4898"/>
    <w:rsid w:val="002E1F71"/>
    <w:rsid w:val="002E6B97"/>
    <w:rsid w:val="002F2A23"/>
    <w:rsid w:val="00302AF3"/>
    <w:rsid w:val="00303A1E"/>
    <w:rsid w:val="00304A69"/>
    <w:rsid w:val="00316108"/>
    <w:rsid w:val="00327402"/>
    <w:rsid w:val="00327E8E"/>
    <w:rsid w:val="0033342D"/>
    <w:rsid w:val="00337002"/>
    <w:rsid w:val="00345A63"/>
    <w:rsid w:val="003767B9"/>
    <w:rsid w:val="00384E88"/>
    <w:rsid w:val="003850B9"/>
    <w:rsid w:val="003A0BCF"/>
    <w:rsid w:val="003A2D92"/>
    <w:rsid w:val="003A4D25"/>
    <w:rsid w:val="003A6FDC"/>
    <w:rsid w:val="003B0675"/>
    <w:rsid w:val="003D784B"/>
    <w:rsid w:val="003D78AF"/>
    <w:rsid w:val="003F59E8"/>
    <w:rsid w:val="003F619E"/>
    <w:rsid w:val="004023EE"/>
    <w:rsid w:val="0042527C"/>
    <w:rsid w:val="00450F16"/>
    <w:rsid w:val="00451A9B"/>
    <w:rsid w:val="004635DF"/>
    <w:rsid w:val="00463C2F"/>
    <w:rsid w:val="0046658D"/>
    <w:rsid w:val="00472ED6"/>
    <w:rsid w:val="0048231B"/>
    <w:rsid w:val="004D2579"/>
    <w:rsid w:val="004D5807"/>
    <w:rsid w:val="004E2C3D"/>
    <w:rsid w:val="005041DB"/>
    <w:rsid w:val="00531E18"/>
    <w:rsid w:val="005477CD"/>
    <w:rsid w:val="00570C97"/>
    <w:rsid w:val="00571E1F"/>
    <w:rsid w:val="00581D66"/>
    <w:rsid w:val="0059345E"/>
    <w:rsid w:val="005B431D"/>
    <w:rsid w:val="005C478F"/>
    <w:rsid w:val="005C7527"/>
    <w:rsid w:val="005D47EC"/>
    <w:rsid w:val="005D5AC8"/>
    <w:rsid w:val="005E531B"/>
    <w:rsid w:val="005F6460"/>
    <w:rsid w:val="005F6F5D"/>
    <w:rsid w:val="00602EF3"/>
    <w:rsid w:val="00607849"/>
    <w:rsid w:val="00615276"/>
    <w:rsid w:val="00616508"/>
    <w:rsid w:val="00622DC0"/>
    <w:rsid w:val="00625511"/>
    <w:rsid w:val="00634E5A"/>
    <w:rsid w:val="006357BE"/>
    <w:rsid w:val="00635973"/>
    <w:rsid w:val="006410FB"/>
    <w:rsid w:val="0064566F"/>
    <w:rsid w:val="006516B2"/>
    <w:rsid w:val="00654CBE"/>
    <w:rsid w:val="00665853"/>
    <w:rsid w:val="00675C4B"/>
    <w:rsid w:val="006806DB"/>
    <w:rsid w:val="00683824"/>
    <w:rsid w:val="00683D2F"/>
    <w:rsid w:val="0068404C"/>
    <w:rsid w:val="00687318"/>
    <w:rsid w:val="00696CF2"/>
    <w:rsid w:val="006A5BBF"/>
    <w:rsid w:val="006B03D4"/>
    <w:rsid w:val="006B2A4F"/>
    <w:rsid w:val="006B5C88"/>
    <w:rsid w:val="006C6E5B"/>
    <w:rsid w:val="006D11A7"/>
    <w:rsid w:val="006D2348"/>
    <w:rsid w:val="006D267B"/>
    <w:rsid w:val="006E1CDA"/>
    <w:rsid w:val="0072199F"/>
    <w:rsid w:val="007302FC"/>
    <w:rsid w:val="007373D2"/>
    <w:rsid w:val="00746AFC"/>
    <w:rsid w:val="00755973"/>
    <w:rsid w:val="00757495"/>
    <w:rsid w:val="00760C81"/>
    <w:rsid w:val="00761B33"/>
    <w:rsid w:val="00770498"/>
    <w:rsid w:val="00773A85"/>
    <w:rsid w:val="00784301"/>
    <w:rsid w:val="00784720"/>
    <w:rsid w:val="007874A3"/>
    <w:rsid w:val="007A60D3"/>
    <w:rsid w:val="007B4F9E"/>
    <w:rsid w:val="007C40AC"/>
    <w:rsid w:val="007D0D06"/>
    <w:rsid w:val="007D48A6"/>
    <w:rsid w:val="007E579D"/>
    <w:rsid w:val="007F274C"/>
    <w:rsid w:val="00800914"/>
    <w:rsid w:val="00801C4B"/>
    <w:rsid w:val="00810273"/>
    <w:rsid w:val="00824593"/>
    <w:rsid w:val="00824F8C"/>
    <w:rsid w:val="00827200"/>
    <w:rsid w:val="0085194E"/>
    <w:rsid w:val="00851E76"/>
    <w:rsid w:val="00873182"/>
    <w:rsid w:val="00893DE2"/>
    <w:rsid w:val="00896728"/>
    <w:rsid w:val="008C1063"/>
    <w:rsid w:val="008D2B9D"/>
    <w:rsid w:val="00900D12"/>
    <w:rsid w:val="009065A8"/>
    <w:rsid w:val="009116E4"/>
    <w:rsid w:val="00915BD4"/>
    <w:rsid w:val="009209BE"/>
    <w:rsid w:val="00931FCF"/>
    <w:rsid w:val="009353E8"/>
    <w:rsid w:val="0093686F"/>
    <w:rsid w:val="00937E01"/>
    <w:rsid w:val="00951742"/>
    <w:rsid w:val="00953052"/>
    <w:rsid w:val="00967BB2"/>
    <w:rsid w:val="0098719D"/>
    <w:rsid w:val="009940D6"/>
    <w:rsid w:val="009A00F2"/>
    <w:rsid w:val="009A5449"/>
    <w:rsid w:val="009A72BA"/>
    <w:rsid w:val="009B4D78"/>
    <w:rsid w:val="009B53A5"/>
    <w:rsid w:val="009D4A31"/>
    <w:rsid w:val="009E70BD"/>
    <w:rsid w:val="00A12CBF"/>
    <w:rsid w:val="00A25D6C"/>
    <w:rsid w:val="00A3474B"/>
    <w:rsid w:val="00A37148"/>
    <w:rsid w:val="00A451CF"/>
    <w:rsid w:val="00A45A57"/>
    <w:rsid w:val="00A4629C"/>
    <w:rsid w:val="00A51523"/>
    <w:rsid w:val="00A55390"/>
    <w:rsid w:val="00A601E3"/>
    <w:rsid w:val="00A67F45"/>
    <w:rsid w:val="00A717E0"/>
    <w:rsid w:val="00A77E7B"/>
    <w:rsid w:val="00A80222"/>
    <w:rsid w:val="00A81AA9"/>
    <w:rsid w:val="00A83502"/>
    <w:rsid w:val="00A91925"/>
    <w:rsid w:val="00AA7A8D"/>
    <w:rsid w:val="00AB140C"/>
    <w:rsid w:val="00AB72BA"/>
    <w:rsid w:val="00AC495C"/>
    <w:rsid w:val="00AE202D"/>
    <w:rsid w:val="00AF5835"/>
    <w:rsid w:val="00B04F9F"/>
    <w:rsid w:val="00B05C26"/>
    <w:rsid w:val="00B10145"/>
    <w:rsid w:val="00B17EC4"/>
    <w:rsid w:val="00B24CA4"/>
    <w:rsid w:val="00B27A8E"/>
    <w:rsid w:val="00B43502"/>
    <w:rsid w:val="00B472E5"/>
    <w:rsid w:val="00B50BDC"/>
    <w:rsid w:val="00B55CB8"/>
    <w:rsid w:val="00B64FFA"/>
    <w:rsid w:val="00B75504"/>
    <w:rsid w:val="00B82325"/>
    <w:rsid w:val="00B82F20"/>
    <w:rsid w:val="00BA08B9"/>
    <w:rsid w:val="00BB4577"/>
    <w:rsid w:val="00BC1CFC"/>
    <w:rsid w:val="00C018C1"/>
    <w:rsid w:val="00C04F02"/>
    <w:rsid w:val="00C11A02"/>
    <w:rsid w:val="00C13677"/>
    <w:rsid w:val="00C14ECA"/>
    <w:rsid w:val="00C170A7"/>
    <w:rsid w:val="00C1745E"/>
    <w:rsid w:val="00C203B8"/>
    <w:rsid w:val="00C22C82"/>
    <w:rsid w:val="00C23310"/>
    <w:rsid w:val="00C73D58"/>
    <w:rsid w:val="00C848CB"/>
    <w:rsid w:val="00C92C81"/>
    <w:rsid w:val="00CA2E3C"/>
    <w:rsid w:val="00CB2A6D"/>
    <w:rsid w:val="00CB2FA4"/>
    <w:rsid w:val="00CC25D3"/>
    <w:rsid w:val="00CC46C0"/>
    <w:rsid w:val="00CC74A0"/>
    <w:rsid w:val="00CE5F86"/>
    <w:rsid w:val="00CF05AB"/>
    <w:rsid w:val="00CF35BB"/>
    <w:rsid w:val="00CF574B"/>
    <w:rsid w:val="00D14136"/>
    <w:rsid w:val="00D15617"/>
    <w:rsid w:val="00D2620A"/>
    <w:rsid w:val="00D56FE8"/>
    <w:rsid w:val="00D715EB"/>
    <w:rsid w:val="00D76CA1"/>
    <w:rsid w:val="00D804D9"/>
    <w:rsid w:val="00D934F3"/>
    <w:rsid w:val="00D956BD"/>
    <w:rsid w:val="00DA15BA"/>
    <w:rsid w:val="00DA475D"/>
    <w:rsid w:val="00DB140B"/>
    <w:rsid w:val="00DB19AF"/>
    <w:rsid w:val="00DC3C8F"/>
    <w:rsid w:val="00DD6820"/>
    <w:rsid w:val="00DD73A3"/>
    <w:rsid w:val="00DD73C0"/>
    <w:rsid w:val="00DE18FB"/>
    <w:rsid w:val="00DE689B"/>
    <w:rsid w:val="00DE7B65"/>
    <w:rsid w:val="00DF2B5D"/>
    <w:rsid w:val="00E224A5"/>
    <w:rsid w:val="00E42A13"/>
    <w:rsid w:val="00E45C1B"/>
    <w:rsid w:val="00E465B5"/>
    <w:rsid w:val="00E56978"/>
    <w:rsid w:val="00E602F5"/>
    <w:rsid w:val="00E64C5A"/>
    <w:rsid w:val="00E92562"/>
    <w:rsid w:val="00E96B17"/>
    <w:rsid w:val="00EA2161"/>
    <w:rsid w:val="00EA24E1"/>
    <w:rsid w:val="00EA69BF"/>
    <w:rsid w:val="00EC11A9"/>
    <w:rsid w:val="00ED7DA5"/>
    <w:rsid w:val="00EE72AB"/>
    <w:rsid w:val="00EF167B"/>
    <w:rsid w:val="00F07A90"/>
    <w:rsid w:val="00F20D58"/>
    <w:rsid w:val="00F740E5"/>
    <w:rsid w:val="00F76D08"/>
    <w:rsid w:val="00F820BD"/>
    <w:rsid w:val="00F87AAD"/>
    <w:rsid w:val="00F93387"/>
    <w:rsid w:val="00FB29E7"/>
    <w:rsid w:val="00FC0791"/>
    <w:rsid w:val="00FE0CC8"/>
    <w:rsid w:val="00FE3DEB"/>
    <w:rsid w:val="00FF03E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18C19"/>
  <w15:docId w15:val="{0ADE09AF-3318-44DC-A623-5B377B8E2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294702"/>
    <w:pPr>
      <w:ind w:left="720"/>
      <w:contextualSpacing/>
    </w:pPr>
  </w:style>
  <w:style w:type="paragraph" w:styleId="BalonMetni">
    <w:name w:val="Balloon Text"/>
    <w:basedOn w:val="Normal"/>
    <w:link w:val="BalonMetniChar"/>
    <w:uiPriority w:val="99"/>
    <w:semiHidden/>
    <w:unhideWhenUsed/>
    <w:rsid w:val="00472ED6"/>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472ED6"/>
    <w:rPr>
      <w:rFonts w:ascii="Tahoma" w:hAnsi="Tahoma" w:cs="Tahoma"/>
      <w:sz w:val="16"/>
      <w:szCs w:val="16"/>
    </w:rPr>
  </w:style>
  <w:style w:type="paragraph" w:customStyle="1" w:styleId="Default">
    <w:name w:val="Default"/>
    <w:basedOn w:val="Normal"/>
    <w:rsid w:val="00DE689B"/>
    <w:pPr>
      <w:autoSpaceDE w:val="0"/>
      <w:autoSpaceDN w:val="0"/>
      <w:spacing w:after="0" w:line="240" w:lineRule="auto"/>
    </w:pPr>
    <w:rPr>
      <w:rFonts w:ascii="Times New Roman" w:eastAsiaTheme="minorHAnsi" w:hAnsi="Times New Roman" w:cs="Times New Roman"/>
      <w:color w:val="000000"/>
      <w:sz w:val="24"/>
      <w:szCs w:val="24"/>
      <w:lang w:eastAsia="en-US"/>
    </w:rPr>
  </w:style>
  <w:style w:type="paragraph" w:styleId="AralkYok">
    <w:name w:val="No Spacing"/>
    <w:uiPriority w:val="1"/>
    <w:qFormat/>
    <w:rsid w:val="00E96B17"/>
    <w:pPr>
      <w:spacing w:after="0" w:line="240" w:lineRule="auto"/>
    </w:pPr>
  </w:style>
  <w:style w:type="character" w:styleId="Kpr">
    <w:name w:val="Hyperlink"/>
    <w:basedOn w:val="VarsaylanParagrafYazTipi"/>
    <w:uiPriority w:val="99"/>
    <w:unhideWhenUsed/>
    <w:rsid w:val="00DD73C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2175134">
      <w:bodyDiv w:val="1"/>
      <w:marLeft w:val="0"/>
      <w:marRight w:val="0"/>
      <w:marTop w:val="0"/>
      <w:marBottom w:val="0"/>
      <w:divBdr>
        <w:top w:val="none" w:sz="0" w:space="0" w:color="auto"/>
        <w:left w:val="none" w:sz="0" w:space="0" w:color="auto"/>
        <w:bottom w:val="none" w:sz="0" w:space="0" w:color="auto"/>
        <w:right w:val="none" w:sz="0" w:space="0" w:color="auto"/>
      </w:divBdr>
    </w:div>
    <w:div w:id="1112282318">
      <w:bodyDiv w:val="1"/>
      <w:marLeft w:val="0"/>
      <w:marRight w:val="0"/>
      <w:marTop w:val="0"/>
      <w:marBottom w:val="0"/>
      <w:divBdr>
        <w:top w:val="none" w:sz="0" w:space="0" w:color="auto"/>
        <w:left w:val="none" w:sz="0" w:space="0" w:color="auto"/>
        <w:bottom w:val="none" w:sz="0" w:space="0" w:color="auto"/>
        <w:right w:val="none" w:sz="0" w:space="0" w:color="auto"/>
      </w:divBdr>
    </w:div>
    <w:div w:id="2111122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etrolofisi.com.tr/istasyon-nerede"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google.com/maps/d/viewer?hl=tr&amp;ll=39.07616198173621%2C33.976601099999975&amp;z=7&amp;mid=14c4OJZjE21s2YcUwUscRmvw9ZrVJ0S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esktop\&#351;irket%20evraklar&#305;\TEKL&#304;FLER\AKARYAKIT%20TEKL&#304;F-%20%20VATAN%20VAR&#304;L.dotx" TargetMode="Externa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02EFC1-3D4F-4B38-88DD-DA2544B192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AKARYAKIT TEKLİF-  VATAN VARİL</Template>
  <TotalTime>1</TotalTime>
  <Pages>3</Pages>
  <Words>905</Words>
  <Characters>5160</Characters>
  <Application>Microsoft Office Word</Application>
  <DocSecurity>0</DocSecurity>
  <Lines>43</Lines>
  <Paragraphs>12</Paragraphs>
  <ScaleCrop>false</ScaleCrop>
  <HeadingPairs>
    <vt:vector size="2" baseType="variant">
      <vt:variant>
        <vt:lpstr>Konu Başlığı</vt:lpstr>
      </vt:variant>
      <vt:variant>
        <vt:i4>1</vt:i4>
      </vt:variant>
    </vt:vector>
  </HeadingPairs>
  <TitlesOfParts>
    <vt:vector size="1" baseType="lpstr">
      <vt:lpstr/>
    </vt:vector>
  </TitlesOfParts>
  <Company>Microsoft</Company>
  <LinksUpToDate>false</LinksUpToDate>
  <CharactersWithSpaces>6053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adem kaleoglu</dc:creator>
  <cp:keywords/>
  <dc:description/>
  <cp:lastModifiedBy>adem kaleoglu</cp:lastModifiedBy>
  <cp:revision>2</cp:revision>
  <cp:lastPrinted>2025-04-04T13:58:00Z</cp:lastPrinted>
  <dcterms:created xsi:type="dcterms:W3CDTF">2025-12-02T15:32:00Z</dcterms:created>
  <dcterms:modified xsi:type="dcterms:W3CDTF">2025-12-02T15:32:00Z</dcterms:modified>
</cp:coreProperties>
</file>